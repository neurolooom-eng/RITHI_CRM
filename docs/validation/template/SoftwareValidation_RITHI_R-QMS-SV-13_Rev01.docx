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F60" w:rsidRPr="0038176E" w:rsidRDefault="00500F60" w:rsidP="006B30F1">
      <w:pPr>
        <w:jc w:val="left"/>
        <w:rPr>
          <w:lang w:val="en-IN"/>
        </w:rPr>
      </w:pPr>
    </w:p>
    <w:p w:rsidR="00500F60" w:rsidRPr="0038176E" w:rsidRDefault="00500F60" w:rsidP="006B30F1">
      <w:pPr>
        <w:jc w:val="left"/>
        <w:rPr>
          <w:lang w:val="en-IN"/>
        </w:rPr>
      </w:pPr>
    </w:p>
    <w:p w:rsidR="00500F60" w:rsidRPr="0038176E" w:rsidRDefault="00500F60" w:rsidP="00756C39">
      <w:pPr>
        <w:rPr>
          <w:lang w:val="en-IN"/>
        </w:rPr>
      </w:pPr>
    </w:p>
    <w:tbl>
      <w:tblPr>
        <w:tblW w:w="9240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0"/>
      </w:tblGrid>
      <w:tr w:rsidR="00500F60" w:rsidRPr="0038176E">
        <w:trPr>
          <w:trHeight w:val="1379"/>
        </w:trPr>
        <w:tc>
          <w:tcPr>
            <w:tcW w:w="9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0F60" w:rsidRPr="0038176E" w:rsidRDefault="00235E5E" w:rsidP="00922490">
            <w:pPr>
              <w:pStyle w:val="Typededocument"/>
              <w:rPr>
                <w:b w:val="0"/>
                <w:sz w:val="36"/>
                <w:szCs w:val="36"/>
                <w:lang w:val="en-IN"/>
              </w:rPr>
            </w:pPr>
            <w:r w:rsidRPr="0038176E">
              <w:rPr>
                <w:lang w:val="en-IN"/>
              </w:rPr>
              <w:t>RITHI</w:t>
            </w:r>
          </w:p>
        </w:tc>
      </w:tr>
    </w:tbl>
    <w:p w:rsidR="00500F60" w:rsidRPr="0038176E" w:rsidRDefault="00500F60" w:rsidP="00756C39">
      <w:pPr>
        <w:rPr>
          <w:lang w:val="en-IN"/>
        </w:rPr>
      </w:pPr>
    </w:p>
    <w:p w:rsidR="00500F60" w:rsidRPr="0038176E" w:rsidRDefault="00500F60" w:rsidP="006B30F1">
      <w:pPr>
        <w:jc w:val="left"/>
        <w:rPr>
          <w:lang w:val="en-IN"/>
        </w:rPr>
      </w:pPr>
    </w:p>
    <w:p w:rsidR="00500F60" w:rsidRPr="0038176E" w:rsidRDefault="00500F60" w:rsidP="006B30F1">
      <w:pPr>
        <w:jc w:val="left"/>
        <w:rPr>
          <w:lang w:val="en-IN"/>
        </w:rPr>
      </w:pPr>
    </w:p>
    <w:p w:rsidR="00500F60" w:rsidRPr="0038176E" w:rsidRDefault="00500F60" w:rsidP="006B30F1">
      <w:pPr>
        <w:jc w:val="left"/>
        <w:rPr>
          <w:lang w:val="en-IN"/>
        </w:rPr>
      </w:pPr>
    </w:p>
    <w:tbl>
      <w:tblPr>
        <w:tblW w:w="48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50"/>
        <w:gridCol w:w="1571"/>
        <w:gridCol w:w="2851"/>
        <w:gridCol w:w="1469"/>
        <w:gridCol w:w="1718"/>
      </w:tblGrid>
      <w:tr w:rsidR="00BF5493" w:rsidRPr="0038176E" w:rsidTr="002824F3">
        <w:trPr>
          <w:cantSplit/>
          <w:trHeight w:val="327"/>
          <w:jc w:val="center"/>
        </w:trPr>
        <w:tc>
          <w:tcPr>
            <w:tcW w:w="753" w:type="pct"/>
            <w:tcBorders>
              <w:top w:val="nil"/>
              <w:left w:val="nil"/>
            </w:tcBorders>
            <w:vAlign w:val="center"/>
          </w:tcPr>
          <w:p w:rsidR="00500F60" w:rsidRPr="0038176E" w:rsidRDefault="00500F60" w:rsidP="00701A90">
            <w:pPr>
              <w:jc w:val="left"/>
              <w:rPr>
                <w:lang w:val="en-IN"/>
              </w:rPr>
            </w:pPr>
          </w:p>
        </w:tc>
        <w:tc>
          <w:tcPr>
            <w:tcW w:w="877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Function</w:t>
            </w:r>
          </w:p>
        </w:tc>
        <w:tc>
          <w:tcPr>
            <w:tcW w:w="1591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Name</w:t>
            </w:r>
          </w:p>
        </w:tc>
        <w:tc>
          <w:tcPr>
            <w:tcW w:w="820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Date</w:t>
            </w:r>
          </w:p>
        </w:tc>
        <w:tc>
          <w:tcPr>
            <w:tcW w:w="959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Signature</w:t>
            </w:r>
          </w:p>
        </w:tc>
      </w:tr>
      <w:tr w:rsidR="00BF5493" w:rsidRPr="0038176E" w:rsidTr="002824F3">
        <w:trPr>
          <w:cantSplit/>
          <w:trHeight w:val="706"/>
          <w:jc w:val="center"/>
        </w:trPr>
        <w:tc>
          <w:tcPr>
            <w:tcW w:w="753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Written by</w:t>
            </w:r>
          </w:p>
        </w:tc>
        <w:tc>
          <w:tcPr>
            <w:tcW w:w="877" w:type="pct"/>
            <w:vAlign w:val="center"/>
          </w:tcPr>
          <w:p w:rsidR="00500F60" w:rsidRPr="0038176E" w:rsidRDefault="003B6686" w:rsidP="00701A90">
            <w:pPr>
              <w:spacing w:before="80" w:after="80"/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Service Co-Ordinator</w:t>
            </w:r>
          </w:p>
        </w:tc>
        <w:tc>
          <w:tcPr>
            <w:tcW w:w="1591" w:type="pct"/>
            <w:vAlign w:val="center"/>
          </w:tcPr>
          <w:p w:rsidR="00500F60" w:rsidRPr="0038176E" w:rsidRDefault="003B6686" w:rsidP="00701A90">
            <w:pPr>
              <w:spacing w:before="80" w:after="80"/>
              <w:jc w:val="left"/>
              <w:rPr>
                <w:highlight w:val="yellow"/>
                <w:lang w:val="en-IN"/>
              </w:rPr>
            </w:pPr>
            <w:r w:rsidRPr="0038176E">
              <w:rPr>
                <w:lang w:val="en-IN"/>
              </w:rPr>
              <w:t>Devika.M</w:t>
            </w:r>
          </w:p>
        </w:tc>
        <w:tc>
          <w:tcPr>
            <w:tcW w:w="820" w:type="pct"/>
            <w:vAlign w:val="center"/>
          </w:tcPr>
          <w:p w:rsidR="00500F60" w:rsidRPr="0038176E" w:rsidRDefault="00AC481D" w:rsidP="00701A90">
            <w:pPr>
              <w:spacing w:before="80" w:after="80"/>
              <w:jc w:val="left"/>
              <w:rPr>
                <w:lang w:val="en-IN"/>
              </w:rPr>
            </w:pPr>
            <w:r>
              <w:rPr>
                <w:lang w:val="en-IN"/>
              </w:rPr>
              <w:t>28.02</w:t>
            </w:r>
            <w:r w:rsidR="0046070A" w:rsidRPr="0038176E">
              <w:rPr>
                <w:lang w:val="en-IN"/>
              </w:rPr>
              <w:t>.202</w:t>
            </w:r>
            <w:r>
              <w:rPr>
                <w:lang w:val="en-IN"/>
              </w:rPr>
              <w:t>3</w:t>
            </w:r>
          </w:p>
        </w:tc>
        <w:tc>
          <w:tcPr>
            <w:tcW w:w="959" w:type="pct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lang w:val="en-IN"/>
              </w:rPr>
            </w:pPr>
          </w:p>
        </w:tc>
      </w:tr>
      <w:tr w:rsidR="00BF5493" w:rsidRPr="0038176E" w:rsidTr="002824F3">
        <w:trPr>
          <w:cantSplit/>
          <w:trHeight w:val="694"/>
          <w:jc w:val="center"/>
        </w:trPr>
        <w:tc>
          <w:tcPr>
            <w:tcW w:w="753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Checked by</w:t>
            </w:r>
          </w:p>
        </w:tc>
        <w:tc>
          <w:tcPr>
            <w:tcW w:w="877" w:type="pct"/>
            <w:vAlign w:val="center"/>
          </w:tcPr>
          <w:p w:rsidR="001E5651" w:rsidRPr="0038176E" w:rsidRDefault="003B6686">
            <w:pPr>
              <w:spacing w:before="80" w:after="80"/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National Service Manager</w:t>
            </w:r>
          </w:p>
        </w:tc>
        <w:tc>
          <w:tcPr>
            <w:tcW w:w="1591" w:type="pct"/>
            <w:vAlign w:val="center"/>
          </w:tcPr>
          <w:p w:rsidR="00500F60" w:rsidRPr="0038176E" w:rsidRDefault="003B6686" w:rsidP="00701A90">
            <w:pPr>
              <w:spacing w:before="80" w:after="80"/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Sundari.M</w:t>
            </w:r>
          </w:p>
        </w:tc>
        <w:tc>
          <w:tcPr>
            <w:tcW w:w="820" w:type="pct"/>
            <w:vAlign w:val="center"/>
          </w:tcPr>
          <w:p w:rsidR="00500F60" w:rsidRPr="0038176E" w:rsidRDefault="00AC481D" w:rsidP="00701A90">
            <w:pPr>
              <w:spacing w:before="80" w:after="80"/>
              <w:jc w:val="left"/>
              <w:rPr>
                <w:lang w:val="en-IN"/>
              </w:rPr>
            </w:pPr>
            <w:r>
              <w:rPr>
                <w:lang w:val="en-IN"/>
              </w:rPr>
              <w:t>28.02</w:t>
            </w:r>
            <w:r w:rsidRPr="0038176E">
              <w:rPr>
                <w:lang w:val="en-IN"/>
              </w:rPr>
              <w:t>.202</w:t>
            </w:r>
            <w:r>
              <w:rPr>
                <w:lang w:val="en-IN"/>
              </w:rPr>
              <w:t>3</w:t>
            </w:r>
          </w:p>
        </w:tc>
        <w:tc>
          <w:tcPr>
            <w:tcW w:w="959" w:type="pct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lang w:val="en-IN"/>
              </w:rPr>
            </w:pPr>
          </w:p>
        </w:tc>
      </w:tr>
      <w:tr w:rsidR="002C0701" w:rsidRPr="0038176E" w:rsidTr="002824F3">
        <w:trPr>
          <w:cantSplit/>
          <w:trHeight w:val="694"/>
          <w:jc w:val="center"/>
        </w:trPr>
        <w:tc>
          <w:tcPr>
            <w:tcW w:w="753" w:type="pct"/>
            <w:shd w:val="clear" w:color="auto" w:fill="EBF5FF"/>
            <w:vAlign w:val="center"/>
          </w:tcPr>
          <w:p w:rsidR="002C0701" w:rsidRPr="0038176E" w:rsidRDefault="002C0701" w:rsidP="00701A90">
            <w:pPr>
              <w:spacing w:before="80" w:after="80"/>
              <w:jc w:val="left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Checked by</w:t>
            </w:r>
          </w:p>
        </w:tc>
        <w:tc>
          <w:tcPr>
            <w:tcW w:w="877" w:type="pct"/>
            <w:vAlign w:val="center"/>
          </w:tcPr>
          <w:p w:rsidR="002C0701" w:rsidRPr="0038176E" w:rsidRDefault="002824F3">
            <w:pPr>
              <w:spacing w:before="80" w:after="80"/>
              <w:jc w:val="left"/>
              <w:rPr>
                <w:lang w:val="en-IN"/>
              </w:rPr>
            </w:pPr>
            <w:r>
              <w:rPr>
                <w:lang w:val="en-IN"/>
              </w:rPr>
              <w:t>Engineer R&amp;D and QMS</w:t>
            </w:r>
          </w:p>
        </w:tc>
        <w:tc>
          <w:tcPr>
            <w:tcW w:w="1591" w:type="pct"/>
            <w:vAlign w:val="center"/>
          </w:tcPr>
          <w:p w:rsidR="002C0701" w:rsidRPr="0038176E" w:rsidRDefault="002824F3" w:rsidP="003E53DD">
            <w:pPr>
              <w:spacing w:before="80" w:after="80"/>
              <w:jc w:val="left"/>
              <w:rPr>
                <w:lang w:val="en-IN"/>
              </w:rPr>
            </w:pPr>
            <w:r>
              <w:rPr>
                <w:lang w:val="en-IN"/>
              </w:rPr>
              <w:t>Vijay.R</w:t>
            </w:r>
          </w:p>
        </w:tc>
        <w:tc>
          <w:tcPr>
            <w:tcW w:w="820" w:type="pct"/>
            <w:vAlign w:val="center"/>
          </w:tcPr>
          <w:p w:rsidR="002C0701" w:rsidRPr="0038176E" w:rsidRDefault="00AC481D" w:rsidP="00701A90">
            <w:pPr>
              <w:spacing w:before="80" w:after="80"/>
              <w:jc w:val="left"/>
              <w:rPr>
                <w:lang w:val="en-IN"/>
              </w:rPr>
            </w:pPr>
            <w:r>
              <w:rPr>
                <w:lang w:val="en-IN"/>
              </w:rPr>
              <w:t>01.03</w:t>
            </w:r>
            <w:r w:rsidR="0046070A" w:rsidRPr="0038176E">
              <w:rPr>
                <w:lang w:val="en-IN"/>
              </w:rPr>
              <w:t>.202</w:t>
            </w:r>
            <w:r>
              <w:rPr>
                <w:lang w:val="en-IN"/>
              </w:rPr>
              <w:t>3</w:t>
            </w:r>
          </w:p>
        </w:tc>
        <w:tc>
          <w:tcPr>
            <w:tcW w:w="959" w:type="pct"/>
            <w:vAlign w:val="center"/>
          </w:tcPr>
          <w:p w:rsidR="002C0701" w:rsidRPr="0038176E" w:rsidRDefault="002C0701" w:rsidP="00701A90">
            <w:pPr>
              <w:spacing w:before="80" w:after="80"/>
              <w:jc w:val="left"/>
              <w:rPr>
                <w:lang w:val="en-IN"/>
              </w:rPr>
            </w:pPr>
          </w:p>
        </w:tc>
      </w:tr>
      <w:tr w:rsidR="00BF5493" w:rsidRPr="0038176E" w:rsidTr="002824F3">
        <w:trPr>
          <w:cantSplit/>
          <w:trHeight w:val="701"/>
          <w:jc w:val="center"/>
        </w:trPr>
        <w:tc>
          <w:tcPr>
            <w:tcW w:w="753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Approved by</w:t>
            </w:r>
          </w:p>
        </w:tc>
        <w:tc>
          <w:tcPr>
            <w:tcW w:w="877" w:type="pct"/>
            <w:vAlign w:val="center"/>
          </w:tcPr>
          <w:p w:rsidR="00500F60" w:rsidRPr="0038176E" w:rsidRDefault="003B6686" w:rsidP="00701A90">
            <w:pPr>
              <w:spacing w:before="80" w:after="80"/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VP-Technical</w:t>
            </w:r>
          </w:p>
        </w:tc>
        <w:tc>
          <w:tcPr>
            <w:tcW w:w="1591" w:type="pct"/>
            <w:vAlign w:val="center"/>
          </w:tcPr>
          <w:p w:rsidR="00500F60" w:rsidRPr="0038176E" w:rsidRDefault="003B6686" w:rsidP="003B6686">
            <w:pPr>
              <w:spacing w:before="80" w:after="80"/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Chandrakumar.N.R</w:t>
            </w:r>
          </w:p>
        </w:tc>
        <w:tc>
          <w:tcPr>
            <w:tcW w:w="820" w:type="pct"/>
            <w:vAlign w:val="center"/>
          </w:tcPr>
          <w:p w:rsidR="00500F60" w:rsidRPr="0038176E" w:rsidRDefault="0046070A" w:rsidP="00701A90">
            <w:pPr>
              <w:spacing w:before="80" w:after="80"/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01</w:t>
            </w:r>
            <w:r w:rsidR="00AC481D">
              <w:rPr>
                <w:lang w:val="en-IN"/>
              </w:rPr>
              <w:t>.03</w:t>
            </w:r>
            <w:r w:rsidRPr="0038176E">
              <w:rPr>
                <w:lang w:val="en-IN"/>
              </w:rPr>
              <w:t>.202</w:t>
            </w:r>
            <w:r w:rsidR="00AC481D">
              <w:rPr>
                <w:lang w:val="en-IN"/>
              </w:rPr>
              <w:t>3</w:t>
            </w:r>
          </w:p>
        </w:tc>
        <w:tc>
          <w:tcPr>
            <w:tcW w:w="959" w:type="pct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lang w:val="en-IN"/>
              </w:rPr>
            </w:pPr>
          </w:p>
        </w:tc>
      </w:tr>
    </w:tbl>
    <w:p w:rsidR="00500F60" w:rsidRPr="0038176E" w:rsidRDefault="00500F60" w:rsidP="006B30F1">
      <w:pPr>
        <w:jc w:val="left"/>
        <w:rPr>
          <w:lang w:val="en-IN"/>
        </w:rPr>
      </w:pPr>
    </w:p>
    <w:p w:rsidR="00500F60" w:rsidRPr="0038176E" w:rsidRDefault="00F74006" w:rsidP="0034604F">
      <w:pPr>
        <w:pStyle w:val="EnteteTableau"/>
        <w:rPr>
          <w:vanish/>
          <w:sz w:val="18"/>
          <w:szCs w:val="18"/>
          <w:u w:val="single"/>
          <w:lang w:val="en-IN"/>
        </w:rPr>
      </w:pPr>
      <w:r w:rsidRPr="0038176E">
        <w:rPr>
          <w:vanish/>
          <w:sz w:val="18"/>
          <w:szCs w:val="18"/>
          <w:u w:val="single"/>
          <w:lang w:val="en-IN"/>
        </w:rPr>
        <w:t xml:space="preserve">CHANGE </w:t>
      </w:r>
      <w:r w:rsidR="00E367BD" w:rsidRPr="0038176E">
        <w:rPr>
          <w:vanish/>
          <w:sz w:val="18"/>
          <w:szCs w:val="18"/>
          <w:u w:val="single"/>
          <w:lang w:val="en-IN"/>
        </w:rPr>
        <w:t xml:space="preserve">HISTORY for </w:t>
      </w:r>
      <w:r w:rsidR="00335B9D" w:rsidRPr="0038176E">
        <w:rPr>
          <w:vanish/>
          <w:sz w:val="18"/>
          <w:szCs w:val="18"/>
          <w:u w:val="single"/>
          <w:lang w:val="en-IN"/>
        </w:rPr>
        <w:t>template</w:t>
      </w:r>
      <w:r w:rsidR="00E367BD" w:rsidRPr="0038176E">
        <w:rPr>
          <w:vanish/>
          <w:sz w:val="18"/>
          <w:szCs w:val="18"/>
          <w:u w:val="single"/>
          <w:lang w:val="en-IN"/>
        </w:rPr>
        <w:t xml:space="preserve"> </w:t>
      </w:r>
      <w:r w:rsidR="00500F60" w:rsidRPr="0038176E">
        <w:rPr>
          <w:vanish/>
          <w:sz w:val="18"/>
          <w:szCs w:val="18"/>
          <w:u w:val="single"/>
          <w:lang w:val="en-IN"/>
        </w:rPr>
        <w:t>DVP_FO_51</w:t>
      </w:r>
    </w:p>
    <w:p w:rsidR="00500F60" w:rsidRPr="0038176E" w:rsidRDefault="00500F60" w:rsidP="0034604F">
      <w:pPr>
        <w:rPr>
          <w:vanish/>
          <w:sz w:val="16"/>
          <w:szCs w:val="16"/>
          <w:lang w:val="en-IN" w:eastAsia="en-GB"/>
        </w:rPr>
      </w:pPr>
      <w:r w:rsidRPr="0038176E">
        <w:rPr>
          <w:vanish/>
          <w:sz w:val="16"/>
          <w:szCs w:val="16"/>
          <w:lang w:val="en-IN" w:eastAsia="en-GB"/>
        </w:rPr>
        <w:t>NB</w:t>
      </w:r>
      <w:r w:rsidR="00D12D2B" w:rsidRPr="0038176E">
        <w:rPr>
          <w:vanish/>
          <w:sz w:val="16"/>
          <w:szCs w:val="16"/>
          <w:lang w:val="en-IN" w:eastAsia="en-GB"/>
        </w:rPr>
        <w:t>:</w:t>
      </w:r>
      <w:r w:rsidRPr="0038176E">
        <w:rPr>
          <w:vanish/>
          <w:sz w:val="16"/>
          <w:szCs w:val="16"/>
          <w:lang w:val="en-IN" w:eastAsia="en-GB"/>
        </w:rPr>
        <w:t xml:space="preserve"> </w:t>
      </w:r>
      <w:r w:rsidR="00335B9D" w:rsidRPr="0038176E">
        <w:rPr>
          <w:vanish/>
          <w:sz w:val="16"/>
          <w:szCs w:val="16"/>
          <w:lang w:val="en-IN" w:eastAsia="en-GB"/>
        </w:rPr>
        <w:t>This history is in</w:t>
      </w:r>
      <w:r w:rsidRPr="0038176E">
        <w:rPr>
          <w:vanish/>
          <w:sz w:val="16"/>
          <w:szCs w:val="16"/>
          <w:lang w:val="en-IN" w:eastAsia="en-GB"/>
        </w:rPr>
        <w:t xml:space="preserve"> </w:t>
      </w:r>
      <w:r w:rsidR="00335B9D" w:rsidRPr="0038176E">
        <w:rPr>
          <w:vanish/>
          <w:sz w:val="16"/>
          <w:szCs w:val="16"/>
          <w:lang w:val="en-IN" w:eastAsia="en-GB"/>
        </w:rPr>
        <w:t>“masked text”</w:t>
      </w:r>
      <w:r w:rsidRPr="0038176E">
        <w:rPr>
          <w:vanish/>
          <w:sz w:val="16"/>
          <w:szCs w:val="16"/>
          <w:lang w:val="en-IN" w:eastAsia="en-GB"/>
        </w:rPr>
        <w:t xml:space="preserve"> </w:t>
      </w:r>
      <w:r w:rsidR="00335B9D" w:rsidRPr="0038176E">
        <w:rPr>
          <w:vanish/>
          <w:sz w:val="16"/>
          <w:szCs w:val="16"/>
          <w:lang w:val="en-IN" w:eastAsia="en-GB"/>
        </w:rPr>
        <w:t>and will not be visible when the document is printed</w:t>
      </w:r>
      <w:r w:rsidRPr="0038176E">
        <w:rPr>
          <w:vanish/>
          <w:sz w:val="16"/>
          <w:szCs w:val="16"/>
          <w:lang w:val="en-IN" w:eastAsia="en-GB"/>
        </w:rPr>
        <w:t xml:space="preserve">. </w:t>
      </w:r>
      <w:r w:rsidR="00335B9D" w:rsidRPr="0038176E">
        <w:rPr>
          <w:vanish/>
          <w:sz w:val="16"/>
          <w:szCs w:val="16"/>
          <w:lang w:val="en-IN" w:eastAsia="en-GB"/>
        </w:rPr>
        <w:t xml:space="preserve">It can be deleted when this template is used </w:t>
      </w:r>
      <w:r w:rsidR="00C51BCE" w:rsidRPr="0038176E">
        <w:rPr>
          <w:vanish/>
          <w:sz w:val="16"/>
          <w:szCs w:val="16"/>
          <w:lang w:val="en-IN" w:eastAsia="en-GB"/>
        </w:rPr>
        <w:t>for a project</w:t>
      </w:r>
      <w:r w:rsidRPr="0038176E">
        <w:rPr>
          <w:vanish/>
          <w:sz w:val="16"/>
          <w:szCs w:val="16"/>
          <w:lang w:val="en-IN" w:eastAsia="en-GB"/>
        </w:rPr>
        <w:t>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"/>
        <w:gridCol w:w="1356"/>
        <w:gridCol w:w="5561"/>
        <w:gridCol w:w="1814"/>
      </w:tblGrid>
      <w:tr w:rsidR="00500F60" w:rsidRPr="0038176E">
        <w:trPr>
          <w:cantSplit/>
          <w:trHeight w:val="240"/>
          <w:jc w:val="center"/>
          <w:hidden/>
        </w:trPr>
        <w:tc>
          <w:tcPr>
            <w:tcW w:w="907" w:type="dxa"/>
            <w:shd w:val="clear" w:color="auto" w:fill="EBF5FF"/>
          </w:tcPr>
          <w:p w:rsidR="00500F60" w:rsidRPr="0038176E" w:rsidRDefault="00E367BD" w:rsidP="00545F5E">
            <w:pPr>
              <w:spacing w:before="120" w:after="120"/>
              <w:jc w:val="center"/>
              <w:rPr>
                <w:b/>
                <w:vanish/>
                <w:sz w:val="16"/>
                <w:szCs w:val="16"/>
                <w:lang w:val="en-IN"/>
              </w:rPr>
            </w:pPr>
            <w:r w:rsidRPr="0038176E">
              <w:rPr>
                <w:b/>
                <w:vanish/>
                <w:sz w:val="16"/>
                <w:szCs w:val="16"/>
                <w:lang w:val="en-IN"/>
              </w:rPr>
              <w:t>Version</w:t>
            </w:r>
          </w:p>
        </w:tc>
        <w:tc>
          <w:tcPr>
            <w:tcW w:w="1356" w:type="dxa"/>
            <w:shd w:val="clear" w:color="auto" w:fill="EBF5FF"/>
          </w:tcPr>
          <w:p w:rsidR="00500F60" w:rsidRPr="0038176E" w:rsidRDefault="00500F60" w:rsidP="00545F5E">
            <w:pPr>
              <w:spacing w:before="120" w:after="120"/>
              <w:jc w:val="center"/>
              <w:rPr>
                <w:b/>
                <w:vanish/>
                <w:sz w:val="16"/>
                <w:szCs w:val="16"/>
                <w:lang w:val="en-IN"/>
              </w:rPr>
            </w:pPr>
            <w:r w:rsidRPr="0038176E">
              <w:rPr>
                <w:b/>
                <w:vanish/>
                <w:sz w:val="16"/>
                <w:szCs w:val="16"/>
                <w:lang w:val="en-IN"/>
              </w:rPr>
              <w:t>Date</w:t>
            </w:r>
          </w:p>
        </w:tc>
        <w:tc>
          <w:tcPr>
            <w:tcW w:w="5561" w:type="dxa"/>
            <w:shd w:val="clear" w:color="auto" w:fill="EBF5FF"/>
          </w:tcPr>
          <w:p w:rsidR="00500F60" w:rsidRPr="0038176E" w:rsidRDefault="00E367BD" w:rsidP="00545F5E">
            <w:pPr>
              <w:spacing w:before="120" w:after="120"/>
              <w:jc w:val="center"/>
              <w:rPr>
                <w:b/>
                <w:vanish/>
                <w:sz w:val="16"/>
                <w:szCs w:val="16"/>
                <w:lang w:val="en-IN"/>
              </w:rPr>
            </w:pPr>
            <w:r w:rsidRPr="0038176E">
              <w:rPr>
                <w:b/>
                <w:vanish/>
                <w:sz w:val="16"/>
                <w:szCs w:val="16"/>
                <w:lang w:val="en-IN"/>
              </w:rPr>
              <w:t>Change</w:t>
            </w:r>
            <w:r w:rsidR="00500F60" w:rsidRPr="0038176E">
              <w:rPr>
                <w:b/>
                <w:vanish/>
                <w:sz w:val="16"/>
                <w:szCs w:val="16"/>
                <w:lang w:val="en-IN"/>
              </w:rPr>
              <w:t xml:space="preserve"> </w:t>
            </w:r>
          </w:p>
        </w:tc>
        <w:tc>
          <w:tcPr>
            <w:tcW w:w="1814" w:type="dxa"/>
            <w:shd w:val="clear" w:color="auto" w:fill="EBF5FF"/>
          </w:tcPr>
          <w:p w:rsidR="00500F60" w:rsidRPr="0038176E" w:rsidRDefault="0049311C" w:rsidP="00545F5E">
            <w:pPr>
              <w:spacing w:before="120" w:after="120"/>
              <w:jc w:val="center"/>
              <w:rPr>
                <w:b/>
                <w:vanish/>
                <w:sz w:val="16"/>
                <w:szCs w:val="16"/>
                <w:lang w:val="en-IN"/>
              </w:rPr>
            </w:pPr>
            <w:r w:rsidRPr="0038176E">
              <w:rPr>
                <w:b/>
                <w:vanish/>
                <w:sz w:val="16"/>
                <w:szCs w:val="16"/>
                <w:lang w:val="en-IN"/>
              </w:rPr>
              <w:t>Author</w:t>
            </w:r>
          </w:p>
        </w:tc>
      </w:tr>
      <w:tr w:rsidR="00500F60" w:rsidRPr="0038176E">
        <w:trPr>
          <w:cantSplit/>
          <w:trHeight w:val="240"/>
          <w:jc w:val="center"/>
          <w:hidden/>
        </w:trPr>
        <w:tc>
          <w:tcPr>
            <w:tcW w:w="907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1</w:t>
            </w:r>
          </w:p>
        </w:tc>
        <w:tc>
          <w:tcPr>
            <w:tcW w:w="1356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05/03/2004</w:t>
            </w:r>
          </w:p>
        </w:tc>
        <w:tc>
          <w:tcPr>
            <w:tcW w:w="5561" w:type="dxa"/>
          </w:tcPr>
          <w:p w:rsidR="00500F60" w:rsidRPr="0038176E" w:rsidRDefault="00E367BD" w:rsidP="00C51BCE">
            <w:pPr>
              <w:spacing w:before="60"/>
              <w:jc w:val="left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 xml:space="preserve">Creation and </w:t>
            </w:r>
            <w:r w:rsidR="00C51BCE" w:rsidRPr="0038176E">
              <w:rPr>
                <w:bCs/>
                <w:vanish/>
                <w:sz w:val="16"/>
                <w:szCs w:val="16"/>
                <w:lang w:val="en-IN"/>
              </w:rPr>
              <w:t>distribution</w:t>
            </w:r>
            <w:r w:rsidRPr="0038176E">
              <w:rPr>
                <w:bCs/>
                <w:vanish/>
                <w:sz w:val="16"/>
                <w:szCs w:val="16"/>
                <w:lang w:val="en-IN"/>
              </w:rPr>
              <w:t xml:space="preserve"> for comment</w:t>
            </w:r>
          </w:p>
        </w:tc>
        <w:tc>
          <w:tcPr>
            <w:tcW w:w="1814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B. MARCHAL</w:t>
            </w:r>
          </w:p>
        </w:tc>
      </w:tr>
      <w:tr w:rsidR="00500F60" w:rsidRPr="0038176E">
        <w:trPr>
          <w:cantSplit/>
          <w:trHeight w:val="240"/>
          <w:jc w:val="center"/>
          <w:hidden/>
        </w:trPr>
        <w:tc>
          <w:tcPr>
            <w:tcW w:w="907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2</w:t>
            </w:r>
          </w:p>
        </w:tc>
        <w:tc>
          <w:tcPr>
            <w:tcW w:w="1356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01/01/2011</w:t>
            </w:r>
          </w:p>
        </w:tc>
        <w:tc>
          <w:tcPr>
            <w:tcW w:w="5561" w:type="dxa"/>
          </w:tcPr>
          <w:p w:rsidR="00500F60" w:rsidRPr="0038176E" w:rsidRDefault="00335B9D" w:rsidP="00545F5E">
            <w:pPr>
              <w:spacing w:before="60"/>
              <w:jc w:val="left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Merger of specifications</w:t>
            </w:r>
          </w:p>
          <w:p w:rsidR="00500F60" w:rsidRPr="0038176E" w:rsidRDefault="0049311C" w:rsidP="00545F5E">
            <w:pPr>
              <w:spacing w:before="60"/>
              <w:jc w:val="left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Proposed use included</w:t>
            </w:r>
          </w:p>
          <w:p w:rsidR="00500F60" w:rsidRPr="0038176E" w:rsidRDefault="0049311C" w:rsidP="0049311C">
            <w:pPr>
              <w:spacing w:before="60"/>
              <w:jc w:val="left"/>
              <w:rPr>
                <w:bCs/>
                <w:vanish/>
                <w:color w:val="3366FF"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Addition of an appendix for the expression of requirement</w:t>
            </w:r>
            <w:r w:rsidR="008A00DB" w:rsidRPr="0038176E">
              <w:rPr>
                <w:bCs/>
                <w:vanish/>
                <w:sz w:val="16"/>
                <w:szCs w:val="16"/>
                <w:lang w:val="en-IN"/>
              </w:rPr>
              <w:t>s</w:t>
            </w:r>
          </w:p>
        </w:tc>
        <w:tc>
          <w:tcPr>
            <w:tcW w:w="1814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T. BOULANGER</w:t>
            </w:r>
          </w:p>
        </w:tc>
      </w:tr>
      <w:tr w:rsidR="00500F60" w:rsidRPr="0038176E">
        <w:trPr>
          <w:cantSplit/>
          <w:trHeight w:val="240"/>
          <w:jc w:val="center"/>
          <w:hidden/>
        </w:trPr>
        <w:tc>
          <w:tcPr>
            <w:tcW w:w="907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color w:val="3366FF"/>
                <w:sz w:val="16"/>
                <w:szCs w:val="16"/>
                <w:lang w:val="en-IN"/>
              </w:rPr>
            </w:pPr>
          </w:p>
        </w:tc>
        <w:tc>
          <w:tcPr>
            <w:tcW w:w="1356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color w:val="3366FF"/>
                <w:sz w:val="16"/>
                <w:szCs w:val="16"/>
                <w:lang w:val="en-IN"/>
              </w:rPr>
            </w:pPr>
          </w:p>
        </w:tc>
        <w:tc>
          <w:tcPr>
            <w:tcW w:w="5561" w:type="dxa"/>
          </w:tcPr>
          <w:p w:rsidR="00500F60" w:rsidRPr="0038176E" w:rsidRDefault="00500F60" w:rsidP="00545F5E">
            <w:pPr>
              <w:spacing w:before="60"/>
              <w:jc w:val="left"/>
              <w:rPr>
                <w:bCs/>
                <w:vanish/>
                <w:color w:val="3366FF"/>
                <w:sz w:val="16"/>
                <w:szCs w:val="16"/>
                <w:lang w:val="en-IN"/>
              </w:rPr>
            </w:pPr>
          </w:p>
        </w:tc>
        <w:tc>
          <w:tcPr>
            <w:tcW w:w="1814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color w:val="3366FF"/>
                <w:sz w:val="16"/>
                <w:szCs w:val="16"/>
                <w:lang w:val="en-IN"/>
              </w:rPr>
            </w:pPr>
          </w:p>
        </w:tc>
      </w:tr>
    </w:tbl>
    <w:p w:rsidR="00500F60" w:rsidRPr="0038176E" w:rsidRDefault="00500F60" w:rsidP="00756C39">
      <w:pPr>
        <w:jc w:val="left"/>
        <w:rPr>
          <w:lang w:val="en-IN"/>
        </w:rPr>
      </w:pPr>
    </w:p>
    <w:p w:rsidR="00500F60" w:rsidRPr="0038176E" w:rsidRDefault="00500F60" w:rsidP="006B30F1">
      <w:pPr>
        <w:pStyle w:val="EnteteTableau"/>
        <w:rPr>
          <w:u w:val="single"/>
          <w:lang w:val="en-IN"/>
        </w:rPr>
      </w:pPr>
      <w:r w:rsidRPr="0038176E">
        <w:rPr>
          <w:u w:val="single"/>
          <w:lang w:val="en-IN"/>
        </w:rPr>
        <w:t>CHANGE HISTORY</w:t>
      </w:r>
    </w:p>
    <w:tbl>
      <w:tblPr>
        <w:tblW w:w="9119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1305"/>
        <w:gridCol w:w="4060"/>
        <w:gridCol w:w="2584"/>
      </w:tblGrid>
      <w:tr w:rsidR="00500F60" w:rsidRPr="0038176E" w:rsidTr="00D063DE">
        <w:trPr>
          <w:cantSplit/>
          <w:trHeight w:val="303"/>
        </w:trPr>
        <w:tc>
          <w:tcPr>
            <w:tcW w:w="1170" w:type="dxa"/>
            <w:shd w:val="clear" w:color="auto" w:fill="EBF5FF"/>
          </w:tcPr>
          <w:p w:rsidR="00500F60" w:rsidRPr="0038176E" w:rsidRDefault="004D44C6" w:rsidP="00701A90">
            <w:pPr>
              <w:spacing w:before="120" w:after="120"/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Revision</w:t>
            </w:r>
          </w:p>
        </w:tc>
        <w:tc>
          <w:tcPr>
            <w:tcW w:w="1305" w:type="dxa"/>
            <w:shd w:val="clear" w:color="auto" w:fill="EBF5FF"/>
          </w:tcPr>
          <w:p w:rsidR="00500F60" w:rsidRPr="0038176E" w:rsidRDefault="00500F60" w:rsidP="00701A90">
            <w:pPr>
              <w:spacing w:before="120" w:after="120"/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Date</w:t>
            </w:r>
          </w:p>
        </w:tc>
        <w:tc>
          <w:tcPr>
            <w:tcW w:w="4060" w:type="dxa"/>
            <w:shd w:val="clear" w:color="auto" w:fill="EBF5FF"/>
          </w:tcPr>
          <w:p w:rsidR="00500F60" w:rsidRPr="0038176E" w:rsidRDefault="00500F60" w:rsidP="00701A90">
            <w:pPr>
              <w:spacing w:before="120" w:after="120"/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 xml:space="preserve">Change </w:t>
            </w:r>
          </w:p>
        </w:tc>
        <w:tc>
          <w:tcPr>
            <w:tcW w:w="2584" w:type="dxa"/>
            <w:shd w:val="clear" w:color="auto" w:fill="EBF5FF"/>
          </w:tcPr>
          <w:p w:rsidR="00500F60" w:rsidRPr="0038176E" w:rsidRDefault="00500F60" w:rsidP="00701A90">
            <w:pPr>
              <w:spacing w:before="120" w:after="120"/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Author</w:t>
            </w:r>
          </w:p>
        </w:tc>
      </w:tr>
      <w:tr w:rsidR="00500F60" w:rsidRPr="0038176E" w:rsidTr="00D063DE">
        <w:trPr>
          <w:cantSplit/>
          <w:trHeight w:val="303"/>
        </w:trPr>
        <w:tc>
          <w:tcPr>
            <w:tcW w:w="1170" w:type="dxa"/>
          </w:tcPr>
          <w:p w:rsidR="00500F60" w:rsidRPr="0038176E" w:rsidRDefault="0019481E" w:rsidP="00701A90">
            <w:pPr>
              <w:spacing w:before="60"/>
              <w:jc w:val="center"/>
              <w:rPr>
                <w:sz w:val="18"/>
                <w:szCs w:val="18"/>
                <w:lang w:val="en-IN"/>
              </w:rPr>
            </w:pPr>
            <w:r w:rsidRPr="0038176E">
              <w:rPr>
                <w:sz w:val="18"/>
                <w:szCs w:val="18"/>
                <w:lang w:val="en-IN"/>
              </w:rPr>
              <w:t>00</w:t>
            </w:r>
          </w:p>
        </w:tc>
        <w:tc>
          <w:tcPr>
            <w:tcW w:w="1305" w:type="dxa"/>
          </w:tcPr>
          <w:p w:rsidR="001E5651" w:rsidRPr="0038176E" w:rsidRDefault="00D063DE">
            <w:pPr>
              <w:spacing w:before="60"/>
              <w:rPr>
                <w:sz w:val="18"/>
                <w:szCs w:val="18"/>
                <w:lang w:val="en-IN"/>
              </w:rPr>
            </w:pPr>
            <w:r w:rsidRPr="0038176E">
              <w:rPr>
                <w:sz w:val="18"/>
                <w:szCs w:val="18"/>
                <w:lang w:val="en-IN"/>
              </w:rPr>
              <w:t>01.06.2022</w:t>
            </w:r>
          </w:p>
        </w:tc>
        <w:tc>
          <w:tcPr>
            <w:tcW w:w="4060" w:type="dxa"/>
          </w:tcPr>
          <w:p w:rsidR="00500F60" w:rsidRPr="0038176E" w:rsidRDefault="0019481E" w:rsidP="00701A90">
            <w:pPr>
              <w:spacing w:before="60"/>
              <w:jc w:val="left"/>
              <w:rPr>
                <w:sz w:val="18"/>
                <w:szCs w:val="18"/>
                <w:lang w:val="en-IN"/>
              </w:rPr>
            </w:pPr>
            <w:r w:rsidRPr="0038176E">
              <w:rPr>
                <w:sz w:val="18"/>
                <w:szCs w:val="18"/>
                <w:lang w:val="en-IN"/>
              </w:rPr>
              <w:t>Initial</w:t>
            </w:r>
          </w:p>
        </w:tc>
        <w:tc>
          <w:tcPr>
            <w:tcW w:w="2584" w:type="dxa"/>
          </w:tcPr>
          <w:p w:rsidR="00500F60" w:rsidRPr="0038176E" w:rsidRDefault="0019481E" w:rsidP="00701A90">
            <w:pPr>
              <w:spacing w:before="60"/>
              <w:jc w:val="center"/>
              <w:rPr>
                <w:sz w:val="18"/>
                <w:szCs w:val="18"/>
                <w:lang w:val="en-IN"/>
              </w:rPr>
            </w:pPr>
            <w:r w:rsidRPr="0038176E">
              <w:rPr>
                <w:sz w:val="18"/>
                <w:szCs w:val="18"/>
                <w:lang w:val="en-IN"/>
              </w:rPr>
              <w:t>Devika</w:t>
            </w:r>
          </w:p>
        </w:tc>
      </w:tr>
      <w:tr w:rsidR="00500F60" w:rsidRPr="0038176E" w:rsidTr="00D063DE">
        <w:trPr>
          <w:cantSplit/>
          <w:trHeight w:val="303"/>
        </w:trPr>
        <w:tc>
          <w:tcPr>
            <w:tcW w:w="1170" w:type="dxa"/>
          </w:tcPr>
          <w:p w:rsidR="00500F60" w:rsidRPr="0038176E" w:rsidRDefault="00AC481D" w:rsidP="00701A90">
            <w:pPr>
              <w:spacing w:before="60"/>
              <w:jc w:val="center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01</w:t>
            </w:r>
          </w:p>
        </w:tc>
        <w:tc>
          <w:tcPr>
            <w:tcW w:w="1305" w:type="dxa"/>
          </w:tcPr>
          <w:p w:rsidR="00500F60" w:rsidRPr="0038176E" w:rsidRDefault="00AC481D" w:rsidP="00D1080A">
            <w:pPr>
              <w:spacing w:before="60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01.03.2023</w:t>
            </w:r>
          </w:p>
        </w:tc>
        <w:tc>
          <w:tcPr>
            <w:tcW w:w="4060" w:type="dxa"/>
          </w:tcPr>
          <w:p w:rsidR="00500F60" w:rsidRPr="0038176E" w:rsidRDefault="00AC481D" w:rsidP="00A87C3C">
            <w:pPr>
              <w:spacing w:before="60"/>
              <w:jc w:val="left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 xml:space="preserve">Revision for “Daily Call Review” </w:t>
            </w:r>
            <w:r w:rsidR="001D06FA">
              <w:rPr>
                <w:sz w:val="18"/>
                <w:szCs w:val="18"/>
                <w:lang w:val="en-IN"/>
              </w:rPr>
              <w:t>Validation</w:t>
            </w:r>
          </w:p>
        </w:tc>
        <w:tc>
          <w:tcPr>
            <w:tcW w:w="2584" w:type="dxa"/>
          </w:tcPr>
          <w:p w:rsidR="00500F60" w:rsidRPr="0038176E" w:rsidRDefault="001D06FA" w:rsidP="00701A90">
            <w:pPr>
              <w:spacing w:before="60"/>
              <w:jc w:val="center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Devika</w:t>
            </w:r>
          </w:p>
        </w:tc>
      </w:tr>
      <w:tr w:rsidR="00500F60" w:rsidRPr="0038176E" w:rsidTr="00D063DE">
        <w:trPr>
          <w:cantSplit/>
          <w:trHeight w:val="303"/>
        </w:trPr>
        <w:tc>
          <w:tcPr>
            <w:tcW w:w="1170" w:type="dxa"/>
          </w:tcPr>
          <w:p w:rsidR="00500F60" w:rsidRPr="0038176E" w:rsidRDefault="00500F60" w:rsidP="00124A77">
            <w:pPr>
              <w:spacing w:before="60"/>
              <w:jc w:val="center"/>
              <w:rPr>
                <w:color w:val="3366FF"/>
                <w:sz w:val="18"/>
                <w:szCs w:val="18"/>
                <w:lang w:val="en-IN"/>
              </w:rPr>
            </w:pPr>
          </w:p>
        </w:tc>
        <w:tc>
          <w:tcPr>
            <w:tcW w:w="1305" w:type="dxa"/>
          </w:tcPr>
          <w:p w:rsidR="00500F60" w:rsidRPr="0038176E" w:rsidRDefault="00500F60" w:rsidP="009A3BAB">
            <w:pPr>
              <w:spacing w:before="60"/>
              <w:rPr>
                <w:color w:val="3366FF"/>
                <w:sz w:val="18"/>
                <w:szCs w:val="18"/>
                <w:lang w:val="en-IN"/>
              </w:rPr>
            </w:pPr>
          </w:p>
        </w:tc>
        <w:tc>
          <w:tcPr>
            <w:tcW w:w="4060" w:type="dxa"/>
          </w:tcPr>
          <w:p w:rsidR="00500F60" w:rsidRPr="0038176E" w:rsidRDefault="00500F60" w:rsidP="00701A90">
            <w:pPr>
              <w:spacing w:before="60"/>
              <w:jc w:val="left"/>
              <w:rPr>
                <w:color w:val="3366FF"/>
                <w:sz w:val="18"/>
                <w:szCs w:val="18"/>
                <w:lang w:val="en-IN"/>
              </w:rPr>
            </w:pPr>
          </w:p>
        </w:tc>
        <w:tc>
          <w:tcPr>
            <w:tcW w:w="2584" w:type="dxa"/>
          </w:tcPr>
          <w:p w:rsidR="00500F60" w:rsidRPr="0038176E" w:rsidRDefault="00500F60" w:rsidP="00701A90">
            <w:pPr>
              <w:spacing w:before="60"/>
              <w:jc w:val="center"/>
              <w:rPr>
                <w:color w:val="3366FF"/>
                <w:sz w:val="18"/>
                <w:szCs w:val="18"/>
                <w:lang w:val="en-IN"/>
              </w:rPr>
            </w:pPr>
          </w:p>
        </w:tc>
      </w:tr>
      <w:tr w:rsidR="00A740D2" w:rsidRPr="0038176E" w:rsidTr="00D063DE">
        <w:trPr>
          <w:cantSplit/>
          <w:trHeight w:val="303"/>
        </w:trPr>
        <w:tc>
          <w:tcPr>
            <w:tcW w:w="1170" w:type="dxa"/>
          </w:tcPr>
          <w:p w:rsidR="00A740D2" w:rsidRPr="0038176E" w:rsidRDefault="00A740D2" w:rsidP="00124A77">
            <w:pPr>
              <w:spacing w:before="60"/>
              <w:jc w:val="center"/>
              <w:rPr>
                <w:color w:val="3366FF"/>
                <w:sz w:val="18"/>
                <w:szCs w:val="18"/>
                <w:lang w:val="en-IN"/>
              </w:rPr>
            </w:pPr>
          </w:p>
        </w:tc>
        <w:tc>
          <w:tcPr>
            <w:tcW w:w="1305" w:type="dxa"/>
          </w:tcPr>
          <w:p w:rsidR="00A740D2" w:rsidRPr="0038176E" w:rsidRDefault="00A740D2" w:rsidP="009A3BAB">
            <w:pPr>
              <w:spacing w:before="60"/>
              <w:rPr>
                <w:color w:val="3366FF"/>
                <w:sz w:val="18"/>
                <w:szCs w:val="18"/>
                <w:lang w:val="en-IN"/>
              </w:rPr>
            </w:pPr>
          </w:p>
        </w:tc>
        <w:tc>
          <w:tcPr>
            <w:tcW w:w="4060" w:type="dxa"/>
          </w:tcPr>
          <w:p w:rsidR="00A740D2" w:rsidRPr="0038176E" w:rsidRDefault="00A740D2" w:rsidP="00701A90">
            <w:pPr>
              <w:spacing w:before="60"/>
              <w:jc w:val="left"/>
              <w:rPr>
                <w:color w:val="3366FF"/>
                <w:sz w:val="18"/>
                <w:szCs w:val="18"/>
                <w:lang w:val="en-IN"/>
              </w:rPr>
            </w:pPr>
          </w:p>
        </w:tc>
        <w:tc>
          <w:tcPr>
            <w:tcW w:w="2584" w:type="dxa"/>
          </w:tcPr>
          <w:p w:rsidR="00A740D2" w:rsidRPr="0038176E" w:rsidRDefault="00A740D2" w:rsidP="00701A90">
            <w:pPr>
              <w:spacing w:before="60"/>
              <w:jc w:val="center"/>
              <w:rPr>
                <w:color w:val="3366FF"/>
                <w:sz w:val="18"/>
                <w:szCs w:val="18"/>
                <w:lang w:val="en-IN"/>
              </w:rPr>
            </w:pPr>
          </w:p>
        </w:tc>
      </w:tr>
    </w:tbl>
    <w:p w:rsidR="00500F60" w:rsidRPr="0038176E" w:rsidRDefault="00500F60" w:rsidP="006B30F1">
      <w:pPr>
        <w:rPr>
          <w:lang w:val="en-IN"/>
        </w:rPr>
      </w:pPr>
    </w:p>
    <w:p w:rsidR="00500F60" w:rsidRPr="0038176E" w:rsidRDefault="00500F60" w:rsidP="006B30F1">
      <w:pPr>
        <w:rPr>
          <w:lang w:val="en-IN" w:eastAsia="en-GB"/>
        </w:rPr>
      </w:pPr>
      <w:bookmarkStart w:id="1" w:name="_Toc33451969"/>
      <w:bookmarkStart w:id="2" w:name="_Toc66204483"/>
      <w:bookmarkStart w:id="3" w:name="_Toc66262512"/>
      <w:bookmarkStart w:id="4" w:name="_Toc273623629"/>
    </w:p>
    <w:p w:rsidR="004D44C6" w:rsidRPr="0038176E" w:rsidRDefault="004D44C6" w:rsidP="006B30F1">
      <w:pPr>
        <w:rPr>
          <w:lang w:val="en-IN" w:eastAsia="en-GB"/>
        </w:rPr>
      </w:pPr>
    </w:p>
    <w:p w:rsidR="004D44C6" w:rsidRPr="0038176E" w:rsidRDefault="004D44C6" w:rsidP="006B30F1">
      <w:pPr>
        <w:rPr>
          <w:lang w:val="en-IN" w:eastAsia="en-GB"/>
        </w:rPr>
      </w:pPr>
    </w:p>
    <w:p w:rsidR="004D44C6" w:rsidRPr="0038176E" w:rsidRDefault="004D44C6" w:rsidP="006B30F1">
      <w:pPr>
        <w:rPr>
          <w:lang w:val="en-IN" w:eastAsia="en-GB"/>
        </w:rPr>
      </w:pPr>
    </w:p>
    <w:p w:rsidR="004D44C6" w:rsidRPr="0038176E" w:rsidRDefault="004D44C6" w:rsidP="006B30F1">
      <w:pPr>
        <w:rPr>
          <w:lang w:val="en-IN" w:eastAsia="en-GB"/>
        </w:rPr>
      </w:pPr>
    </w:p>
    <w:p w:rsidR="004D44C6" w:rsidRPr="0038176E" w:rsidRDefault="004D44C6" w:rsidP="006B30F1">
      <w:pPr>
        <w:rPr>
          <w:lang w:val="en-IN" w:eastAsia="en-GB"/>
        </w:rPr>
      </w:pPr>
    </w:p>
    <w:p w:rsidR="004D44C6" w:rsidRPr="0038176E" w:rsidRDefault="004D44C6" w:rsidP="006B30F1">
      <w:pPr>
        <w:rPr>
          <w:lang w:val="en-IN" w:eastAsia="en-GB"/>
        </w:rPr>
      </w:pPr>
    </w:p>
    <w:p w:rsidR="00353ACF" w:rsidRPr="0038176E" w:rsidRDefault="00353ACF" w:rsidP="006B30F1">
      <w:pPr>
        <w:rPr>
          <w:lang w:val="en-IN" w:eastAsia="en-GB"/>
        </w:rPr>
      </w:pPr>
    </w:p>
    <w:p w:rsidR="00353ACF" w:rsidRPr="0038176E" w:rsidRDefault="00353ACF" w:rsidP="006B30F1">
      <w:pPr>
        <w:rPr>
          <w:lang w:val="en-IN" w:eastAsia="en-GB"/>
        </w:rPr>
      </w:pPr>
    </w:p>
    <w:p w:rsidR="00353ACF" w:rsidRPr="0038176E" w:rsidRDefault="00353ACF" w:rsidP="006B30F1">
      <w:pPr>
        <w:rPr>
          <w:lang w:val="en-IN" w:eastAsia="en-GB"/>
        </w:rPr>
      </w:pPr>
    </w:p>
    <w:p w:rsidR="00353ACF" w:rsidRPr="0038176E" w:rsidRDefault="00353ACF" w:rsidP="006B30F1">
      <w:pPr>
        <w:rPr>
          <w:lang w:val="en-IN" w:eastAsia="en-GB"/>
        </w:rPr>
      </w:pPr>
    </w:p>
    <w:p w:rsidR="00500F60" w:rsidRPr="0038176E" w:rsidRDefault="00500F60" w:rsidP="0027325A">
      <w:pPr>
        <w:pStyle w:val="EnteteTableau"/>
        <w:rPr>
          <w:u w:val="single"/>
          <w:lang w:val="en-IN"/>
        </w:rPr>
      </w:pPr>
      <w:r w:rsidRPr="0038176E">
        <w:rPr>
          <w:u w:val="single"/>
          <w:lang w:val="en-IN"/>
        </w:rPr>
        <w:t>TABLE OF CONTENTS</w:t>
      </w:r>
    </w:p>
    <w:p w:rsidR="008324DA" w:rsidRPr="0038176E" w:rsidRDefault="008C3E1B">
      <w:pPr>
        <w:pStyle w:val="TOC1"/>
        <w:tabs>
          <w:tab w:val="left" w:pos="40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IN"/>
        </w:rPr>
      </w:pPr>
      <w:r w:rsidRPr="0038176E">
        <w:rPr>
          <w:rFonts w:ascii="Verdana" w:hAnsi="Verdana"/>
          <w:sz w:val="18"/>
          <w:szCs w:val="18"/>
          <w:lang w:val="en-IN" w:eastAsia="en-GB"/>
        </w:rPr>
        <w:fldChar w:fldCharType="begin"/>
      </w:r>
      <w:r w:rsidR="00500F60" w:rsidRPr="0038176E">
        <w:rPr>
          <w:rFonts w:ascii="Verdana" w:hAnsi="Verdana"/>
          <w:sz w:val="18"/>
          <w:szCs w:val="18"/>
          <w:lang w:val="en-IN" w:eastAsia="en-GB"/>
        </w:rPr>
        <w:instrText xml:space="preserve"> TOC \o "1-3" \h \z \u </w:instrText>
      </w:r>
      <w:r w:rsidRPr="0038176E">
        <w:rPr>
          <w:rFonts w:ascii="Verdana" w:hAnsi="Verdana"/>
          <w:sz w:val="18"/>
          <w:szCs w:val="18"/>
          <w:lang w:val="en-IN" w:eastAsia="en-GB"/>
        </w:rPr>
        <w:fldChar w:fldCharType="separate"/>
      </w:r>
      <w:hyperlink w:anchor="_Toc503517677" w:history="1">
        <w:r w:rsidR="008324DA" w:rsidRPr="0038176E">
          <w:rPr>
            <w:rStyle w:val="Hyperlink"/>
            <w:noProof/>
            <w:lang w:val="en-IN"/>
          </w:rPr>
          <w:t>1</w:t>
        </w:r>
        <w:r w:rsidR="008324DA" w:rsidRPr="0038176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Description of the Software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_Toc503517677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3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IN"/>
        </w:rPr>
      </w:pPr>
      <w:hyperlink w:anchor="_Toc503517678" w:history="1">
        <w:r w:rsidR="008324DA" w:rsidRPr="0038176E">
          <w:rPr>
            <w:rStyle w:val="Hyperlink"/>
            <w:noProof/>
            <w:lang w:val="en-IN"/>
          </w:rPr>
          <w:t>1.1</w:t>
        </w:r>
        <w:r w:rsidR="008324DA" w:rsidRPr="0038176E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Intended Use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_Toc503517678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3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IN"/>
        </w:rPr>
      </w:pPr>
      <w:hyperlink w:anchor="_Toc503517679" w:history="1">
        <w:r w:rsidR="008324DA" w:rsidRPr="0038176E">
          <w:rPr>
            <w:rStyle w:val="Hyperlink"/>
            <w:noProof/>
            <w:lang w:val="en-IN"/>
          </w:rPr>
          <w:t>1.2</w:t>
        </w:r>
        <w:r w:rsidR="008324DA" w:rsidRPr="0038176E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Scope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_Toc503517679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3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IN"/>
        </w:rPr>
      </w:pPr>
      <w:hyperlink w:anchor="_Toc503517680" w:history="1">
        <w:r w:rsidR="008324DA" w:rsidRPr="0038176E">
          <w:rPr>
            <w:rStyle w:val="Hyperlink"/>
            <w:noProof/>
            <w:lang w:val="en-IN"/>
          </w:rPr>
          <w:t>1.3</w:t>
        </w:r>
        <w:r w:rsidR="008324DA" w:rsidRPr="0038176E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References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_Toc503517680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3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IN"/>
        </w:rPr>
      </w:pPr>
      <w:hyperlink w:anchor="_Toc503517681" w:history="1">
        <w:r w:rsidR="008324DA" w:rsidRPr="0038176E">
          <w:rPr>
            <w:rStyle w:val="Hyperlink"/>
            <w:noProof/>
            <w:lang w:val="en-IN"/>
          </w:rPr>
          <w:t>1.4</w:t>
        </w:r>
        <w:r w:rsidR="008324DA" w:rsidRPr="0038176E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Definitions and acronyms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_Toc503517681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3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1"/>
        <w:tabs>
          <w:tab w:val="left" w:pos="40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IN"/>
        </w:rPr>
      </w:pPr>
      <w:hyperlink w:anchor="_Toc503517682" w:history="1">
        <w:r w:rsidR="008324DA" w:rsidRPr="0038176E">
          <w:rPr>
            <w:rStyle w:val="Hyperlink"/>
            <w:noProof/>
            <w:lang w:val="en-IN"/>
          </w:rPr>
          <w:t>2</w:t>
        </w:r>
        <w:r w:rsidR="008324DA" w:rsidRPr="0038176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Process Definition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_Toc503517682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4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IN"/>
        </w:rPr>
      </w:pPr>
      <w:hyperlink w:anchor="_Toc503517683" w:history="1">
        <w:r w:rsidR="008324DA" w:rsidRPr="0038176E">
          <w:rPr>
            <w:rStyle w:val="Hyperlink"/>
            <w:noProof/>
            <w:lang w:val="en-IN"/>
          </w:rPr>
          <w:t>2.1</w:t>
        </w:r>
        <w:r w:rsidR="008324DA" w:rsidRPr="0038176E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Process needs to be followed as per International Standards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_Toc503517683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4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IN"/>
        </w:rPr>
      </w:pPr>
      <w:hyperlink w:anchor="_Toc503517684" w:history="1">
        <w:r w:rsidR="008324DA" w:rsidRPr="0038176E">
          <w:rPr>
            <w:rStyle w:val="Hyperlink"/>
            <w:noProof/>
            <w:lang w:val="en-IN"/>
          </w:rPr>
          <w:t>2.2</w:t>
        </w:r>
        <w:r w:rsidR="008324DA" w:rsidRPr="0038176E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Software Tool(s) usage in the Process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_Toc503517684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4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en-IN"/>
        </w:rPr>
      </w:pPr>
      <w:hyperlink w:anchor="_Toc503517685" w:history="1">
        <w:r w:rsidR="008324DA" w:rsidRPr="0038176E">
          <w:rPr>
            <w:rStyle w:val="Hyperlink"/>
            <w:noProof/>
            <w:lang w:val="en-IN"/>
          </w:rPr>
          <w:t>2.2.1</w:t>
        </w:r>
        <w:r w:rsidR="008324DA" w:rsidRPr="0038176E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Assumptions and dependencies of software tool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_Toc503517685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4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en-IN"/>
        </w:rPr>
      </w:pPr>
      <w:hyperlink w:anchor="_Toc503517686" w:history="1">
        <w:r w:rsidR="008324DA" w:rsidRPr="0038176E">
          <w:rPr>
            <w:rStyle w:val="Hyperlink"/>
            <w:noProof/>
            <w:lang w:val="en-IN"/>
          </w:rPr>
          <w:t>2.2.2</w:t>
        </w:r>
        <w:r w:rsidR="008324DA" w:rsidRPr="0038176E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Risks associated with each activity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_Toc503517686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5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en-IN"/>
        </w:rPr>
      </w:pPr>
      <w:hyperlink w:anchor="_Toc503517687" w:history="1">
        <w:r w:rsidR="008324DA" w:rsidRPr="0038176E">
          <w:rPr>
            <w:rStyle w:val="Hyperlink"/>
            <w:noProof/>
            <w:lang w:val="en-IN"/>
          </w:rPr>
          <w:t>2.2.3</w:t>
        </w:r>
        <w:r w:rsidR="008324DA" w:rsidRPr="0038176E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Storage of data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_Toc503517687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6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1"/>
        <w:tabs>
          <w:tab w:val="left" w:pos="40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IN"/>
        </w:rPr>
      </w:pPr>
      <w:hyperlink w:anchor="_Toc503517688" w:history="1">
        <w:r w:rsidR="008324DA" w:rsidRPr="0038176E">
          <w:rPr>
            <w:rStyle w:val="Hyperlink"/>
            <w:noProof/>
            <w:lang w:val="en-IN"/>
          </w:rPr>
          <w:t>3</w:t>
        </w:r>
        <w:r w:rsidR="008324DA" w:rsidRPr="0038176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Validation Planning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_Toc503517688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6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IN"/>
        </w:rPr>
      </w:pPr>
      <w:hyperlink w:anchor="_Toc503517689" w:history="1">
        <w:r w:rsidR="008324DA" w:rsidRPr="0038176E">
          <w:rPr>
            <w:rStyle w:val="Hyperlink"/>
            <w:noProof/>
            <w:lang w:val="en-IN"/>
          </w:rPr>
          <w:t>3.1</w:t>
        </w:r>
        <w:r w:rsidR="008324DA" w:rsidRPr="0038176E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Type 1 - In-house Developed software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_Toc503517689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7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IN"/>
        </w:rPr>
      </w:pPr>
      <w:hyperlink w:anchor="_Toc503517690" w:history="1">
        <w:r w:rsidR="008324DA" w:rsidRPr="0038176E">
          <w:rPr>
            <w:rStyle w:val="Hyperlink"/>
            <w:noProof/>
            <w:lang w:val="en-IN"/>
          </w:rPr>
          <w:t>3.2</w:t>
        </w:r>
        <w:r w:rsidR="008324DA" w:rsidRPr="0038176E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Type 2- OFF The Shelf (OTS) Software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_Toc503517690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7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IN"/>
        </w:rPr>
      </w:pPr>
      <w:hyperlink w:anchor="_Toc503517691" w:history="1">
        <w:r w:rsidR="008324DA" w:rsidRPr="0038176E">
          <w:rPr>
            <w:rStyle w:val="Hyperlink"/>
            <w:noProof/>
            <w:lang w:val="en-IN"/>
          </w:rPr>
          <w:t>3.3</w:t>
        </w:r>
        <w:r w:rsidR="008324DA" w:rsidRPr="0038176E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Type 3 – Disposal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_Toc503517691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7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1"/>
        <w:tabs>
          <w:tab w:val="left" w:pos="40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IN"/>
        </w:rPr>
      </w:pPr>
      <w:hyperlink w:anchor="_Toc503517692" w:history="1">
        <w:r w:rsidR="008324DA" w:rsidRPr="0038176E">
          <w:rPr>
            <w:rStyle w:val="Hyperlink"/>
            <w:noProof/>
            <w:lang w:val="en-IN"/>
          </w:rPr>
          <w:t>4</w:t>
        </w:r>
        <w:r w:rsidR="008324DA" w:rsidRPr="0038176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Risk Analysis and Control Measures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_Toc503517692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7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1"/>
        <w:tabs>
          <w:tab w:val="left" w:pos="40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IN"/>
        </w:rPr>
      </w:pPr>
      <w:hyperlink w:anchor="_Toc503517693" w:history="1">
        <w:r w:rsidR="008324DA" w:rsidRPr="0038176E">
          <w:rPr>
            <w:rStyle w:val="Hyperlink"/>
            <w:noProof/>
            <w:lang w:val="en-IN"/>
          </w:rPr>
          <w:t>5</w:t>
        </w:r>
        <w:r w:rsidR="008324DA" w:rsidRPr="0038176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Validation Tasks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_Toc503517693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9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8324DA" w:rsidRPr="0038176E" w:rsidRDefault="00F55551">
      <w:pPr>
        <w:pStyle w:val="TOC1"/>
        <w:tabs>
          <w:tab w:val="left" w:pos="40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IN"/>
        </w:rPr>
      </w:pPr>
      <w:hyperlink w:anchor="_Toc503517694" w:history="1">
        <w:r w:rsidR="008324DA" w:rsidRPr="0038176E">
          <w:rPr>
            <w:rStyle w:val="Hyperlink"/>
            <w:noProof/>
            <w:lang w:val="en-IN"/>
          </w:rPr>
          <w:t>6</w:t>
        </w:r>
        <w:r w:rsidR="008324DA" w:rsidRPr="0038176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IN"/>
          </w:rPr>
          <w:tab/>
        </w:r>
        <w:r w:rsidR="008324DA" w:rsidRPr="0038176E">
          <w:rPr>
            <w:rStyle w:val="Hyperlink"/>
            <w:noProof/>
            <w:lang w:val="en-IN"/>
          </w:rPr>
          <w:t>CONCLUSION</w:t>
        </w:r>
        <w:r w:rsidR="008324DA" w:rsidRPr="0038176E">
          <w:rPr>
            <w:noProof/>
            <w:webHidden/>
            <w:lang w:val="en-IN"/>
          </w:rPr>
          <w:tab/>
        </w:r>
        <w:r w:rsidR="008324DA" w:rsidRPr="0038176E">
          <w:rPr>
            <w:noProof/>
            <w:webHidden/>
            <w:lang w:val="en-IN"/>
          </w:rPr>
          <w:fldChar w:fldCharType="begin"/>
        </w:r>
        <w:r w:rsidR="008324DA" w:rsidRPr="0038176E">
          <w:rPr>
            <w:noProof/>
            <w:webHidden/>
            <w:lang w:val="en-IN"/>
          </w:rPr>
          <w:instrText xml:space="preserve"> PAGEREF _Toc503517694 \h </w:instrText>
        </w:r>
        <w:r w:rsidR="008324DA" w:rsidRPr="0038176E">
          <w:rPr>
            <w:noProof/>
            <w:webHidden/>
            <w:lang w:val="en-IN"/>
          </w:rPr>
        </w:r>
        <w:r w:rsidR="008324DA" w:rsidRPr="0038176E">
          <w:rPr>
            <w:noProof/>
            <w:webHidden/>
            <w:lang w:val="en-IN"/>
          </w:rPr>
          <w:fldChar w:fldCharType="separate"/>
        </w:r>
        <w:r w:rsidR="001425FA">
          <w:rPr>
            <w:noProof/>
            <w:webHidden/>
            <w:lang w:val="en-IN"/>
          </w:rPr>
          <w:t>10</w:t>
        </w:r>
        <w:r w:rsidR="008324DA" w:rsidRPr="0038176E">
          <w:rPr>
            <w:noProof/>
            <w:webHidden/>
            <w:lang w:val="en-IN"/>
          </w:rPr>
          <w:fldChar w:fldCharType="end"/>
        </w:r>
      </w:hyperlink>
    </w:p>
    <w:p w:rsidR="00500F60" w:rsidRPr="0038176E" w:rsidRDefault="008C3E1B">
      <w:pPr>
        <w:pStyle w:val="TOC1"/>
        <w:tabs>
          <w:tab w:val="left" w:pos="400"/>
          <w:tab w:val="right" w:leader="dot" w:pos="9062"/>
        </w:tabs>
        <w:rPr>
          <w:rFonts w:ascii="Verdana" w:hAnsi="Verdana"/>
          <w:lang w:val="en-IN"/>
        </w:rPr>
      </w:pPr>
      <w:r w:rsidRPr="0038176E">
        <w:rPr>
          <w:rFonts w:ascii="Verdana" w:hAnsi="Verdana"/>
          <w:sz w:val="18"/>
          <w:szCs w:val="18"/>
          <w:lang w:val="en-IN" w:eastAsia="en-GB"/>
        </w:rPr>
        <w:fldChar w:fldCharType="end"/>
      </w:r>
      <w:r w:rsidR="00500F60" w:rsidRPr="0038176E">
        <w:rPr>
          <w:rFonts w:ascii="Verdana" w:hAnsi="Verdana"/>
          <w:lang w:val="en-IN"/>
        </w:rPr>
        <w:t xml:space="preserve"> </w:t>
      </w:r>
    </w:p>
    <w:p w:rsidR="00500F60" w:rsidRPr="0038176E" w:rsidRDefault="00500F60">
      <w:pPr>
        <w:pStyle w:val="TOC1"/>
        <w:tabs>
          <w:tab w:val="left" w:pos="400"/>
          <w:tab w:val="right" w:leader="dot" w:pos="9062"/>
        </w:tabs>
        <w:rPr>
          <w:rFonts w:ascii="Verdana" w:hAnsi="Verdana"/>
          <w:lang w:val="en-IN" w:eastAsia="en-GB"/>
        </w:rPr>
      </w:pPr>
      <w:r w:rsidRPr="0038176E">
        <w:rPr>
          <w:rFonts w:ascii="Verdana" w:hAnsi="Verdana"/>
          <w:lang w:val="en-IN"/>
        </w:rPr>
        <w:br w:type="page"/>
      </w:r>
    </w:p>
    <w:p w:rsidR="00B147DC" w:rsidRPr="0038176E" w:rsidRDefault="004D44C6" w:rsidP="001B5B29">
      <w:pPr>
        <w:pStyle w:val="Heading1"/>
      </w:pPr>
      <w:bookmarkStart w:id="5" w:name="_Toc503517677"/>
      <w:bookmarkEnd w:id="1"/>
      <w:bookmarkEnd w:id="2"/>
      <w:bookmarkEnd w:id="3"/>
      <w:bookmarkEnd w:id="4"/>
      <w:r w:rsidRPr="0038176E">
        <w:lastRenderedPageBreak/>
        <w:t>Description of the Software</w:t>
      </w:r>
      <w:bookmarkEnd w:id="5"/>
    </w:p>
    <w:p w:rsidR="00516F2B" w:rsidRPr="0038176E" w:rsidRDefault="00404867" w:rsidP="00B147DC">
      <w:pPr>
        <w:rPr>
          <w:lang w:val="en-IN"/>
        </w:rPr>
      </w:pPr>
      <w:r w:rsidRPr="0038176E">
        <w:rPr>
          <w:lang w:val="en-IN"/>
        </w:rPr>
        <w:t xml:space="preserve"> RITHI</w:t>
      </w:r>
      <w:r w:rsidR="00F65ED6" w:rsidRPr="0038176E">
        <w:rPr>
          <w:lang w:val="en-IN"/>
        </w:rPr>
        <w:t xml:space="preserve"> software is </w:t>
      </w:r>
      <w:r w:rsidRPr="0038176E">
        <w:rPr>
          <w:lang w:val="en-IN"/>
        </w:rPr>
        <w:t xml:space="preserve">an internally developed solution for </w:t>
      </w:r>
      <w:r w:rsidR="00F65ED6" w:rsidRPr="0038176E">
        <w:rPr>
          <w:lang w:val="en-IN"/>
        </w:rPr>
        <w:t>service process of customer relat</w:t>
      </w:r>
      <w:r w:rsidR="00CD5676" w:rsidRPr="0038176E">
        <w:rPr>
          <w:lang w:val="en-IN"/>
        </w:rPr>
        <w:t>ed activities of installing</w:t>
      </w:r>
      <w:r w:rsidR="00BA1428" w:rsidRPr="0038176E">
        <w:rPr>
          <w:lang w:val="en-IN"/>
        </w:rPr>
        <w:t>,</w:t>
      </w:r>
      <w:r w:rsidR="00CD5676" w:rsidRPr="0038176E">
        <w:rPr>
          <w:lang w:val="en-IN"/>
        </w:rPr>
        <w:t xml:space="preserve"> </w:t>
      </w:r>
      <w:r w:rsidR="00F65ED6" w:rsidRPr="0038176E">
        <w:rPr>
          <w:lang w:val="en-IN"/>
        </w:rPr>
        <w:t>maintaining</w:t>
      </w:r>
      <w:r w:rsidR="00CD5676" w:rsidRPr="0038176E">
        <w:rPr>
          <w:lang w:val="en-IN"/>
        </w:rPr>
        <w:t xml:space="preserve"> and complaint handling</w:t>
      </w:r>
      <w:r w:rsidR="00F65ED6" w:rsidRPr="0038176E">
        <w:rPr>
          <w:lang w:val="en-IN"/>
        </w:rPr>
        <w:t xml:space="preserve"> </w:t>
      </w:r>
      <w:r w:rsidR="00CD5676" w:rsidRPr="0038176E">
        <w:rPr>
          <w:lang w:val="en-IN"/>
        </w:rPr>
        <w:t xml:space="preserve">of </w:t>
      </w:r>
      <w:r w:rsidR="00F65ED6" w:rsidRPr="0038176E">
        <w:rPr>
          <w:lang w:val="en-IN"/>
        </w:rPr>
        <w:t>all our ventilators in field till its life cycle.</w:t>
      </w:r>
    </w:p>
    <w:p w:rsidR="00B147DC" w:rsidRPr="0038176E" w:rsidRDefault="00516F2B" w:rsidP="00B147DC">
      <w:pPr>
        <w:pStyle w:val="Heading2"/>
        <w:rPr>
          <w:lang w:val="en-IN"/>
        </w:rPr>
      </w:pPr>
      <w:bookmarkStart w:id="6" w:name="_Toc503517678"/>
      <w:r w:rsidRPr="0038176E">
        <w:rPr>
          <w:lang w:val="en-IN"/>
        </w:rPr>
        <w:t>Intended Use</w:t>
      </w:r>
      <w:bookmarkEnd w:id="6"/>
    </w:p>
    <w:p w:rsidR="00CD5676" w:rsidRPr="0038176E" w:rsidRDefault="00F65ED6" w:rsidP="00F65ED6">
      <w:pPr>
        <w:rPr>
          <w:lang w:val="en-IN"/>
        </w:rPr>
      </w:pPr>
      <w:r w:rsidRPr="0038176E">
        <w:rPr>
          <w:lang w:val="en-IN"/>
        </w:rPr>
        <w:t xml:space="preserve"> Service operation and administration</w:t>
      </w:r>
      <w:r w:rsidR="00CD5676" w:rsidRPr="0038176E">
        <w:rPr>
          <w:lang w:val="en-IN"/>
        </w:rPr>
        <w:t xml:space="preserve"> as follows:</w:t>
      </w:r>
    </w:p>
    <w:p w:rsidR="00890353" w:rsidRPr="0038176E" w:rsidRDefault="00890353" w:rsidP="002B0D40">
      <w:pPr>
        <w:pStyle w:val="ListParagraph"/>
        <w:numPr>
          <w:ilvl w:val="0"/>
          <w:numId w:val="2"/>
        </w:numPr>
        <w:rPr>
          <w:lang w:val="en-IN"/>
        </w:rPr>
      </w:pPr>
      <w:r w:rsidRPr="0038176E">
        <w:rPr>
          <w:lang w:val="en-IN"/>
        </w:rPr>
        <w:t>Sale entry</w:t>
      </w:r>
    </w:p>
    <w:p w:rsidR="00890353" w:rsidRPr="0038176E" w:rsidRDefault="00890353" w:rsidP="002B0D40">
      <w:pPr>
        <w:pStyle w:val="ListParagraph"/>
        <w:numPr>
          <w:ilvl w:val="0"/>
          <w:numId w:val="2"/>
        </w:numPr>
        <w:rPr>
          <w:lang w:val="en-IN"/>
        </w:rPr>
      </w:pPr>
      <w:r w:rsidRPr="0038176E">
        <w:rPr>
          <w:lang w:val="en-IN"/>
        </w:rPr>
        <w:t>Complaints handling and feedback</w:t>
      </w:r>
    </w:p>
    <w:p w:rsidR="00890353" w:rsidRPr="0038176E" w:rsidRDefault="00890353" w:rsidP="002B0D40">
      <w:pPr>
        <w:pStyle w:val="ListParagraph"/>
        <w:numPr>
          <w:ilvl w:val="0"/>
          <w:numId w:val="2"/>
        </w:numPr>
        <w:rPr>
          <w:lang w:val="en-IN"/>
        </w:rPr>
      </w:pPr>
      <w:r w:rsidRPr="0038176E">
        <w:rPr>
          <w:lang w:val="en-IN"/>
        </w:rPr>
        <w:t xml:space="preserve">Installation and </w:t>
      </w:r>
      <w:r w:rsidR="008F0EB7" w:rsidRPr="0038176E">
        <w:rPr>
          <w:lang w:val="en-IN"/>
        </w:rPr>
        <w:t>preventive</w:t>
      </w:r>
      <w:r w:rsidRPr="0038176E">
        <w:rPr>
          <w:lang w:val="en-IN"/>
        </w:rPr>
        <w:t xml:space="preserve"> maintenance</w:t>
      </w:r>
    </w:p>
    <w:p w:rsidR="00890353" w:rsidRPr="0038176E" w:rsidRDefault="00890353" w:rsidP="002B0D40">
      <w:pPr>
        <w:pStyle w:val="ListParagraph"/>
        <w:numPr>
          <w:ilvl w:val="0"/>
          <w:numId w:val="2"/>
        </w:numPr>
        <w:rPr>
          <w:lang w:val="en-IN"/>
        </w:rPr>
      </w:pPr>
      <w:r w:rsidRPr="0038176E">
        <w:rPr>
          <w:lang w:val="en-IN"/>
        </w:rPr>
        <w:t>Contract management</w:t>
      </w:r>
    </w:p>
    <w:p w:rsidR="00890353" w:rsidRPr="0038176E" w:rsidRDefault="00890353" w:rsidP="002B0D40">
      <w:pPr>
        <w:pStyle w:val="ListParagraph"/>
        <w:numPr>
          <w:ilvl w:val="0"/>
          <w:numId w:val="2"/>
        </w:numPr>
        <w:rPr>
          <w:lang w:val="en-IN"/>
        </w:rPr>
      </w:pPr>
      <w:r w:rsidRPr="0038176E">
        <w:rPr>
          <w:lang w:val="en-IN"/>
        </w:rPr>
        <w:t>Spare management</w:t>
      </w:r>
    </w:p>
    <w:p w:rsidR="00B147DC" w:rsidRPr="0038176E" w:rsidRDefault="00516F2B" w:rsidP="00B147DC">
      <w:pPr>
        <w:pStyle w:val="Heading2"/>
        <w:rPr>
          <w:lang w:val="en-IN"/>
        </w:rPr>
      </w:pPr>
      <w:bookmarkStart w:id="7" w:name="_Toc503517679"/>
      <w:r w:rsidRPr="0038176E">
        <w:rPr>
          <w:lang w:val="en-IN"/>
        </w:rPr>
        <w:t>S</w:t>
      </w:r>
      <w:r w:rsidR="00B147DC" w:rsidRPr="0038176E">
        <w:rPr>
          <w:lang w:val="en-IN"/>
        </w:rPr>
        <w:t>cope</w:t>
      </w:r>
      <w:bookmarkEnd w:id="7"/>
    </w:p>
    <w:p w:rsidR="00B147DC" w:rsidRPr="0038176E" w:rsidRDefault="00A56F05" w:rsidP="00B147DC">
      <w:pPr>
        <w:pStyle w:val="Header"/>
        <w:tabs>
          <w:tab w:val="clear" w:pos="4320"/>
          <w:tab w:val="clear" w:pos="8640"/>
        </w:tabs>
        <w:rPr>
          <w:lang w:val="en-IN"/>
        </w:rPr>
      </w:pPr>
      <w:r w:rsidRPr="0038176E">
        <w:rPr>
          <w:lang w:val="en-IN"/>
        </w:rPr>
        <w:t xml:space="preserve">   All ALMS supplied Products (Imported and Indigenous)</w:t>
      </w:r>
    </w:p>
    <w:p w:rsidR="00A56F05" w:rsidRPr="0038176E" w:rsidRDefault="00A56F05" w:rsidP="002B0D40">
      <w:pPr>
        <w:pStyle w:val="ListParagraph"/>
        <w:numPr>
          <w:ilvl w:val="0"/>
          <w:numId w:val="3"/>
        </w:numPr>
        <w:rPr>
          <w:lang w:val="en-IN"/>
        </w:rPr>
      </w:pPr>
      <w:r w:rsidRPr="0038176E">
        <w:rPr>
          <w:lang w:val="en-IN"/>
        </w:rPr>
        <w:t>Order processing</w:t>
      </w:r>
      <w:r w:rsidR="00917B10" w:rsidRPr="0038176E">
        <w:rPr>
          <w:lang w:val="en-IN"/>
        </w:rPr>
        <w:t xml:space="preserve"> - </w:t>
      </w:r>
      <w:r w:rsidR="0023486C" w:rsidRPr="0038176E">
        <w:rPr>
          <w:lang w:val="en-IN"/>
        </w:rPr>
        <w:t xml:space="preserve"> Spare request </w:t>
      </w:r>
    </w:p>
    <w:p w:rsidR="00A56F05" w:rsidRPr="0038176E" w:rsidRDefault="00A56F05" w:rsidP="002B0D40">
      <w:pPr>
        <w:pStyle w:val="ListParagraph"/>
        <w:numPr>
          <w:ilvl w:val="0"/>
          <w:numId w:val="3"/>
        </w:numPr>
        <w:rPr>
          <w:lang w:val="en-IN"/>
        </w:rPr>
      </w:pPr>
      <w:r w:rsidRPr="0038176E">
        <w:rPr>
          <w:lang w:val="en-IN"/>
        </w:rPr>
        <w:t xml:space="preserve">Stock Maintenance </w:t>
      </w:r>
      <w:r w:rsidR="003B50CE" w:rsidRPr="0038176E">
        <w:rPr>
          <w:lang w:val="en-IN"/>
        </w:rPr>
        <w:t>for service</w:t>
      </w:r>
      <w:r w:rsidRPr="0038176E">
        <w:rPr>
          <w:lang w:val="en-IN"/>
        </w:rPr>
        <w:t xml:space="preserve"> spare parts</w:t>
      </w:r>
    </w:p>
    <w:p w:rsidR="00A56F05" w:rsidRPr="0038176E" w:rsidRDefault="00917B10" w:rsidP="002B0D40">
      <w:pPr>
        <w:pStyle w:val="ListParagraph"/>
        <w:numPr>
          <w:ilvl w:val="0"/>
          <w:numId w:val="3"/>
        </w:numPr>
        <w:rPr>
          <w:lang w:val="en-IN"/>
        </w:rPr>
      </w:pPr>
      <w:r w:rsidRPr="0038176E">
        <w:rPr>
          <w:lang w:val="en-IN"/>
        </w:rPr>
        <w:t xml:space="preserve">Sales - Warranty </w:t>
      </w:r>
      <w:r w:rsidR="005548AC" w:rsidRPr="0038176E">
        <w:rPr>
          <w:lang w:val="en-IN"/>
        </w:rPr>
        <w:t xml:space="preserve">and Non-Warranty </w:t>
      </w:r>
      <w:r w:rsidRPr="0038176E">
        <w:rPr>
          <w:lang w:val="en-IN"/>
        </w:rPr>
        <w:t>sale entry</w:t>
      </w:r>
    </w:p>
    <w:p w:rsidR="00A56F05" w:rsidRPr="0038176E" w:rsidRDefault="00A56F05" w:rsidP="002B0D40">
      <w:pPr>
        <w:pStyle w:val="ListParagraph"/>
        <w:numPr>
          <w:ilvl w:val="0"/>
          <w:numId w:val="3"/>
        </w:numPr>
        <w:rPr>
          <w:lang w:val="en-IN"/>
        </w:rPr>
      </w:pPr>
      <w:r w:rsidRPr="0038176E">
        <w:rPr>
          <w:lang w:val="en-IN"/>
        </w:rPr>
        <w:t>Annual Maintenance contracts</w:t>
      </w:r>
    </w:p>
    <w:p w:rsidR="00A56F05" w:rsidRPr="0038176E" w:rsidRDefault="00A56F05" w:rsidP="002B0D40">
      <w:pPr>
        <w:pStyle w:val="ListParagraph"/>
        <w:numPr>
          <w:ilvl w:val="0"/>
          <w:numId w:val="3"/>
        </w:numPr>
        <w:rPr>
          <w:lang w:val="en-IN"/>
        </w:rPr>
      </w:pPr>
      <w:r w:rsidRPr="0038176E">
        <w:rPr>
          <w:lang w:val="en-IN"/>
        </w:rPr>
        <w:t xml:space="preserve">Complaint handling </w:t>
      </w:r>
      <w:r w:rsidR="004A2EB6" w:rsidRPr="0038176E">
        <w:rPr>
          <w:lang w:val="en-IN"/>
        </w:rPr>
        <w:t>–</w:t>
      </w:r>
      <w:r w:rsidR="00917B10" w:rsidRPr="0038176E">
        <w:rPr>
          <w:lang w:val="en-IN"/>
        </w:rPr>
        <w:t>Registration</w:t>
      </w:r>
      <w:r w:rsidR="004A2EB6" w:rsidRPr="0038176E">
        <w:rPr>
          <w:lang w:val="en-IN"/>
        </w:rPr>
        <w:t>, Daily Review</w:t>
      </w:r>
      <w:r w:rsidR="00917B10" w:rsidRPr="0038176E">
        <w:rPr>
          <w:lang w:val="en-IN"/>
        </w:rPr>
        <w:t xml:space="preserve"> and reporting</w:t>
      </w:r>
    </w:p>
    <w:p w:rsidR="00A56F05" w:rsidRPr="0038176E" w:rsidRDefault="006D7325" w:rsidP="002B0D40">
      <w:pPr>
        <w:pStyle w:val="ListParagraph"/>
        <w:numPr>
          <w:ilvl w:val="0"/>
          <w:numId w:val="3"/>
        </w:numPr>
        <w:rPr>
          <w:lang w:val="en-IN"/>
        </w:rPr>
      </w:pPr>
      <w:r w:rsidRPr="0038176E">
        <w:rPr>
          <w:lang w:val="en-IN"/>
        </w:rPr>
        <w:t xml:space="preserve">Installation and </w:t>
      </w:r>
      <w:r w:rsidR="00A56F05" w:rsidRPr="0038176E">
        <w:rPr>
          <w:lang w:val="en-IN"/>
        </w:rPr>
        <w:t>Preventive Maintenance</w:t>
      </w:r>
    </w:p>
    <w:p w:rsidR="00917B10" w:rsidRPr="0038176E" w:rsidRDefault="00917B10" w:rsidP="002B0D40">
      <w:pPr>
        <w:pStyle w:val="ListParagraph"/>
        <w:numPr>
          <w:ilvl w:val="0"/>
          <w:numId w:val="3"/>
        </w:numPr>
        <w:rPr>
          <w:lang w:val="en-IN"/>
        </w:rPr>
      </w:pPr>
      <w:r w:rsidRPr="0038176E">
        <w:rPr>
          <w:lang w:val="en-IN"/>
        </w:rPr>
        <w:t>Customer feedback</w:t>
      </w:r>
    </w:p>
    <w:p w:rsidR="00B147DC" w:rsidRPr="0038176E" w:rsidRDefault="00B147DC" w:rsidP="00B147DC">
      <w:pPr>
        <w:pStyle w:val="Heading2"/>
        <w:rPr>
          <w:lang w:val="en-IN"/>
        </w:rPr>
      </w:pPr>
      <w:bookmarkStart w:id="8" w:name="_Toc503517680"/>
      <w:r w:rsidRPr="0038176E">
        <w:rPr>
          <w:lang w:val="en-IN"/>
        </w:rPr>
        <w:t>References</w:t>
      </w:r>
      <w:bookmarkEnd w:id="8"/>
    </w:p>
    <w:p w:rsidR="00B147DC" w:rsidRPr="0038176E" w:rsidRDefault="00B147DC" w:rsidP="00B147DC">
      <w:pPr>
        <w:rPr>
          <w:b/>
          <w:lang w:val="en-IN"/>
        </w:rPr>
      </w:pPr>
      <w:r w:rsidRPr="0038176E">
        <w:rPr>
          <w:b/>
          <w:lang w:val="en-IN"/>
        </w:rPr>
        <w:t>Reference documents:</w:t>
      </w:r>
    </w:p>
    <w:p w:rsidR="00516F2B" w:rsidRPr="0038176E" w:rsidRDefault="00B147DC" w:rsidP="00B147DC">
      <w:pPr>
        <w:ind w:left="360"/>
        <w:rPr>
          <w:lang w:val="en-IN"/>
        </w:rPr>
      </w:pPr>
      <w:r w:rsidRPr="0038176E">
        <w:rPr>
          <w:lang w:val="en-IN"/>
        </w:rPr>
        <w:t xml:space="preserve">[1] </w:t>
      </w:r>
      <w:r w:rsidR="000D0AE4" w:rsidRPr="0038176E">
        <w:rPr>
          <w:lang w:val="en-IN"/>
        </w:rPr>
        <w:t>IEC</w:t>
      </w:r>
      <w:r w:rsidR="00516F2B" w:rsidRPr="0038176E">
        <w:rPr>
          <w:lang w:val="en-IN"/>
        </w:rPr>
        <w:t>/T</w:t>
      </w:r>
      <w:r w:rsidR="000251FA" w:rsidRPr="0038176E">
        <w:rPr>
          <w:lang w:val="en-IN"/>
        </w:rPr>
        <w:t>R</w:t>
      </w:r>
      <w:r w:rsidR="00516F2B" w:rsidRPr="0038176E">
        <w:rPr>
          <w:lang w:val="en-IN"/>
        </w:rPr>
        <w:t xml:space="preserve"> 80002-2:2017 - </w:t>
      </w:r>
    </w:p>
    <w:p w:rsidR="00B147DC" w:rsidRPr="0038176E" w:rsidRDefault="00B147DC" w:rsidP="00B147DC">
      <w:pPr>
        <w:ind w:left="360"/>
        <w:rPr>
          <w:b/>
          <w:lang w:val="en-IN"/>
        </w:rPr>
      </w:pPr>
      <w:r w:rsidRPr="0038176E">
        <w:rPr>
          <w:lang w:val="en-IN"/>
        </w:rPr>
        <w:t xml:space="preserve">[2] </w:t>
      </w:r>
      <w:r w:rsidR="00F65ED6" w:rsidRPr="0038176E">
        <w:rPr>
          <w:lang w:val="en-IN"/>
        </w:rPr>
        <w:t>Service Procedure QSP-</w:t>
      </w:r>
      <w:r w:rsidR="00332EE2" w:rsidRPr="0038176E">
        <w:rPr>
          <w:lang w:val="en-IN"/>
        </w:rPr>
        <w:t>05,</w:t>
      </w:r>
      <w:r w:rsidR="00BE65EE" w:rsidRPr="0038176E">
        <w:rPr>
          <w:lang w:val="en-IN"/>
        </w:rPr>
        <w:t xml:space="preserve"> Customer feed</w:t>
      </w:r>
      <w:r w:rsidR="00332EE2" w:rsidRPr="0038176E">
        <w:rPr>
          <w:lang w:val="en-IN"/>
        </w:rPr>
        <w:t>back-QSP-08.</w:t>
      </w:r>
    </w:p>
    <w:p w:rsidR="00B147DC" w:rsidRPr="0038176E" w:rsidRDefault="00B147DC" w:rsidP="00B147DC">
      <w:pPr>
        <w:pStyle w:val="Heading2"/>
        <w:rPr>
          <w:lang w:val="en-IN"/>
        </w:rPr>
      </w:pPr>
      <w:bookmarkStart w:id="9" w:name="_Toc503517681"/>
      <w:r w:rsidRPr="0038176E">
        <w:rPr>
          <w:lang w:val="en-IN"/>
        </w:rPr>
        <w:t>Definitions and acronyms</w:t>
      </w:r>
      <w:bookmarkEnd w:id="9"/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0"/>
        <w:gridCol w:w="6224"/>
      </w:tblGrid>
      <w:tr w:rsidR="00B147DC" w:rsidRPr="0038176E" w:rsidTr="00D4332F">
        <w:tc>
          <w:tcPr>
            <w:tcW w:w="2700" w:type="dxa"/>
            <w:shd w:val="clear" w:color="auto" w:fill="CCFFFF"/>
            <w:vAlign w:val="center"/>
          </w:tcPr>
          <w:p w:rsidR="00B147DC" w:rsidRPr="0038176E" w:rsidRDefault="00B147DC" w:rsidP="00463CE6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38176E">
              <w:rPr>
                <w:b/>
                <w:sz w:val="22"/>
                <w:szCs w:val="22"/>
                <w:lang w:val="en-IN"/>
              </w:rPr>
              <w:t>Initials and acronyms</w:t>
            </w:r>
          </w:p>
        </w:tc>
        <w:tc>
          <w:tcPr>
            <w:tcW w:w="6224" w:type="dxa"/>
            <w:shd w:val="clear" w:color="auto" w:fill="CCFFFF"/>
            <w:vAlign w:val="center"/>
          </w:tcPr>
          <w:p w:rsidR="00B147DC" w:rsidRPr="0038176E" w:rsidRDefault="00B147DC" w:rsidP="00463CE6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38176E">
              <w:rPr>
                <w:b/>
                <w:sz w:val="22"/>
                <w:szCs w:val="22"/>
                <w:lang w:val="en-IN"/>
              </w:rPr>
              <w:t>Meaning</w:t>
            </w:r>
          </w:p>
        </w:tc>
      </w:tr>
      <w:tr w:rsidR="00B147DC" w:rsidRPr="0038176E" w:rsidTr="00D4332F">
        <w:tc>
          <w:tcPr>
            <w:tcW w:w="2700" w:type="dxa"/>
          </w:tcPr>
          <w:p w:rsidR="00B147DC" w:rsidRPr="0038176E" w:rsidRDefault="00B147DC" w:rsidP="00463CE6">
            <w:pPr>
              <w:rPr>
                <w:lang w:val="en-IN"/>
              </w:rPr>
            </w:pPr>
            <w:r w:rsidRPr="0038176E">
              <w:rPr>
                <w:lang w:val="en-IN"/>
              </w:rPr>
              <w:t>MD</w:t>
            </w:r>
          </w:p>
        </w:tc>
        <w:tc>
          <w:tcPr>
            <w:tcW w:w="6224" w:type="dxa"/>
          </w:tcPr>
          <w:p w:rsidR="00B147DC" w:rsidRPr="0038176E" w:rsidRDefault="00B147DC" w:rsidP="00463CE6">
            <w:pPr>
              <w:rPr>
                <w:lang w:val="en-IN"/>
              </w:rPr>
            </w:pPr>
            <w:r w:rsidRPr="0038176E">
              <w:rPr>
                <w:lang w:val="en-IN"/>
              </w:rPr>
              <w:t>Medical Device</w:t>
            </w:r>
          </w:p>
        </w:tc>
      </w:tr>
      <w:tr w:rsidR="00B147DC" w:rsidRPr="0038176E" w:rsidTr="00D4332F">
        <w:tc>
          <w:tcPr>
            <w:tcW w:w="2700" w:type="dxa"/>
          </w:tcPr>
          <w:p w:rsidR="00B147DC" w:rsidRPr="0038176E" w:rsidRDefault="00B147DC" w:rsidP="00463CE6">
            <w:pPr>
              <w:rPr>
                <w:lang w:val="en-IN"/>
              </w:rPr>
            </w:pPr>
            <w:r w:rsidRPr="0038176E">
              <w:rPr>
                <w:lang w:val="en-IN"/>
              </w:rPr>
              <w:t>RM</w:t>
            </w:r>
          </w:p>
        </w:tc>
        <w:tc>
          <w:tcPr>
            <w:tcW w:w="6224" w:type="dxa"/>
          </w:tcPr>
          <w:p w:rsidR="00B147DC" w:rsidRPr="0038176E" w:rsidRDefault="00B147DC" w:rsidP="00463CE6">
            <w:pPr>
              <w:rPr>
                <w:lang w:val="en-IN"/>
              </w:rPr>
            </w:pPr>
            <w:r w:rsidRPr="0038176E">
              <w:rPr>
                <w:lang w:val="en-IN"/>
              </w:rPr>
              <w:t>Risk Management</w:t>
            </w:r>
          </w:p>
        </w:tc>
      </w:tr>
      <w:tr w:rsidR="00B147DC" w:rsidRPr="0038176E" w:rsidTr="00D4332F">
        <w:tc>
          <w:tcPr>
            <w:tcW w:w="2700" w:type="dxa"/>
          </w:tcPr>
          <w:p w:rsidR="00B147DC" w:rsidRPr="0038176E" w:rsidRDefault="00B147DC" w:rsidP="00463CE6">
            <w:pPr>
              <w:rPr>
                <w:lang w:val="en-IN"/>
              </w:rPr>
            </w:pPr>
            <w:r w:rsidRPr="0038176E">
              <w:rPr>
                <w:lang w:val="en-IN"/>
              </w:rPr>
              <w:t>PRM</w:t>
            </w:r>
          </w:p>
        </w:tc>
        <w:tc>
          <w:tcPr>
            <w:tcW w:w="6224" w:type="dxa"/>
          </w:tcPr>
          <w:p w:rsidR="00B147DC" w:rsidRPr="0038176E" w:rsidRDefault="00B147DC" w:rsidP="00463CE6">
            <w:pPr>
              <w:rPr>
                <w:lang w:val="en-IN"/>
              </w:rPr>
            </w:pPr>
            <w:r w:rsidRPr="0038176E">
              <w:rPr>
                <w:lang w:val="en-IN"/>
              </w:rPr>
              <w:t>Preliminary Risk Management</w:t>
            </w:r>
          </w:p>
        </w:tc>
      </w:tr>
    </w:tbl>
    <w:p w:rsidR="00B147DC" w:rsidRPr="0038176E" w:rsidRDefault="00B147DC" w:rsidP="00C3466A">
      <w:pPr>
        <w:spacing w:before="0" w:after="0"/>
        <w:jc w:val="left"/>
        <w:rPr>
          <w:lang w:val="en-IN"/>
        </w:rPr>
      </w:pPr>
    </w:p>
    <w:p w:rsidR="00B147DC" w:rsidRPr="0038176E" w:rsidRDefault="00504D81" w:rsidP="001B5B29">
      <w:pPr>
        <w:pStyle w:val="Heading1"/>
      </w:pPr>
      <w:bookmarkStart w:id="10" w:name="_Toc503517682"/>
      <w:r w:rsidRPr="0038176E">
        <w:lastRenderedPageBreak/>
        <w:t>Process Definition</w:t>
      </w:r>
      <w:bookmarkEnd w:id="10"/>
      <w:r w:rsidRPr="0038176E">
        <w:t xml:space="preserve"> </w:t>
      </w:r>
    </w:p>
    <w:p w:rsidR="00BE65EE" w:rsidRPr="0038176E" w:rsidRDefault="00BE65EE" w:rsidP="00BE65EE">
      <w:pPr>
        <w:ind w:left="360"/>
        <w:rPr>
          <w:b/>
          <w:lang w:val="en-IN"/>
        </w:rPr>
      </w:pPr>
      <w:r w:rsidRPr="0038176E">
        <w:rPr>
          <w:lang w:val="en-IN"/>
        </w:rPr>
        <w:t>All process as per Service Procedure QSP-05, Customer feedback-QSP-08.</w:t>
      </w:r>
    </w:p>
    <w:p w:rsidR="00BE65EE" w:rsidRPr="0038176E" w:rsidRDefault="00BE65EE" w:rsidP="00BE65EE">
      <w:pPr>
        <w:rPr>
          <w:lang w:val="en-IN" w:eastAsia="en-GB"/>
        </w:rPr>
      </w:pPr>
      <w:r w:rsidRPr="0038176E">
        <w:rPr>
          <w:lang w:val="en-IN" w:eastAsia="en-GB"/>
        </w:rPr>
        <w:t xml:space="preserve"> Such as  </w:t>
      </w:r>
    </w:p>
    <w:p w:rsidR="00BE65EE" w:rsidRPr="0038176E" w:rsidRDefault="00BE65EE" w:rsidP="00BE65EE">
      <w:pPr>
        <w:ind w:firstLine="708"/>
        <w:rPr>
          <w:lang w:val="en-IN" w:eastAsia="en-GB"/>
        </w:rPr>
      </w:pPr>
      <w:r w:rsidRPr="0038176E">
        <w:rPr>
          <w:lang w:val="en-IN" w:eastAsia="en-GB"/>
        </w:rPr>
        <w:t xml:space="preserve">- </w:t>
      </w:r>
      <w:r w:rsidR="00736136" w:rsidRPr="0038176E">
        <w:rPr>
          <w:lang w:val="en-IN" w:eastAsia="en-GB"/>
        </w:rPr>
        <w:t xml:space="preserve">Complaints </w:t>
      </w:r>
      <w:r w:rsidRPr="0038176E">
        <w:rPr>
          <w:lang w:val="en-IN" w:eastAsia="en-GB"/>
        </w:rPr>
        <w:t>registration</w:t>
      </w:r>
      <w:r w:rsidR="004A2EB6" w:rsidRPr="0038176E">
        <w:rPr>
          <w:lang w:val="en-IN" w:eastAsia="en-GB"/>
        </w:rPr>
        <w:t>, Daily review</w:t>
      </w:r>
      <w:r w:rsidRPr="0038176E">
        <w:rPr>
          <w:lang w:val="en-IN" w:eastAsia="en-GB"/>
        </w:rPr>
        <w:t xml:space="preserve"> and solution reporting</w:t>
      </w:r>
    </w:p>
    <w:p w:rsidR="00BE65EE" w:rsidRPr="0038176E" w:rsidRDefault="00736136" w:rsidP="00BE65EE">
      <w:pPr>
        <w:ind w:firstLine="708"/>
        <w:rPr>
          <w:lang w:val="en-IN" w:eastAsia="en-GB"/>
        </w:rPr>
      </w:pPr>
      <w:r w:rsidRPr="0038176E">
        <w:rPr>
          <w:lang w:val="en-IN" w:eastAsia="en-GB"/>
        </w:rPr>
        <w:t>- Preventive maintenance activities</w:t>
      </w:r>
    </w:p>
    <w:p w:rsidR="00BE65EE" w:rsidRPr="0038176E" w:rsidRDefault="00BE65EE" w:rsidP="00BE65EE">
      <w:pPr>
        <w:ind w:firstLine="708"/>
        <w:rPr>
          <w:lang w:val="en-IN" w:eastAsia="en-GB"/>
        </w:rPr>
      </w:pPr>
      <w:r w:rsidRPr="0038176E">
        <w:rPr>
          <w:lang w:val="en-IN" w:eastAsia="en-GB"/>
        </w:rPr>
        <w:t xml:space="preserve">- </w:t>
      </w:r>
      <w:r w:rsidR="00736136" w:rsidRPr="0038176E">
        <w:rPr>
          <w:lang w:val="en-IN" w:eastAsia="en-GB"/>
        </w:rPr>
        <w:t>Customer feedback collection</w:t>
      </w:r>
    </w:p>
    <w:p w:rsidR="00736136" w:rsidRPr="0038176E" w:rsidRDefault="00736136" w:rsidP="00BE65EE">
      <w:pPr>
        <w:ind w:firstLine="708"/>
        <w:rPr>
          <w:lang w:val="en-IN" w:eastAsia="en-GB"/>
        </w:rPr>
      </w:pPr>
      <w:r w:rsidRPr="0038176E">
        <w:rPr>
          <w:lang w:val="en-IN" w:eastAsia="en-GB"/>
        </w:rPr>
        <w:t xml:space="preserve">- Installation activities </w:t>
      </w:r>
    </w:p>
    <w:p w:rsidR="00BE65EE" w:rsidRPr="0038176E" w:rsidRDefault="00917B10" w:rsidP="00BE65EE">
      <w:pPr>
        <w:rPr>
          <w:lang w:val="en-IN" w:eastAsia="en-GB"/>
        </w:rPr>
      </w:pPr>
      <w:r w:rsidRPr="0038176E">
        <w:rPr>
          <w:lang w:val="en-IN" w:eastAsia="en-GB"/>
        </w:rPr>
        <w:t xml:space="preserve"> Software tool </w:t>
      </w:r>
      <w:r w:rsidR="00890353" w:rsidRPr="0038176E">
        <w:rPr>
          <w:lang w:val="en-IN" w:eastAsia="en-GB"/>
        </w:rPr>
        <w:t>RITHI</w:t>
      </w:r>
      <w:r w:rsidRPr="0038176E">
        <w:rPr>
          <w:lang w:val="en-IN" w:eastAsia="en-GB"/>
        </w:rPr>
        <w:t xml:space="preserve"> covers all above process mentioned in QSP-05 and QSP-08.</w:t>
      </w:r>
    </w:p>
    <w:p w:rsidR="00B147DC" w:rsidRPr="0038176E" w:rsidRDefault="00907001" w:rsidP="00B147DC">
      <w:pPr>
        <w:pStyle w:val="Heading2"/>
        <w:rPr>
          <w:lang w:val="en-IN"/>
        </w:rPr>
      </w:pPr>
      <w:bookmarkStart w:id="11" w:name="_Toc503517683"/>
      <w:r w:rsidRPr="0038176E">
        <w:rPr>
          <w:lang w:val="en-IN"/>
        </w:rPr>
        <w:t xml:space="preserve">Process </w:t>
      </w:r>
      <w:r w:rsidR="00504D81" w:rsidRPr="0038176E">
        <w:rPr>
          <w:lang w:val="en-IN"/>
        </w:rPr>
        <w:t>needs to be followed as per International Standards</w:t>
      </w:r>
      <w:bookmarkEnd w:id="11"/>
    </w:p>
    <w:p w:rsidR="00736136" w:rsidRPr="0038176E" w:rsidRDefault="00EA56C9" w:rsidP="00736136">
      <w:pPr>
        <w:rPr>
          <w:lang w:val="en-IN"/>
        </w:rPr>
      </w:pPr>
      <w:r w:rsidRPr="0038176E">
        <w:rPr>
          <w:lang w:val="en-IN"/>
        </w:rPr>
        <w:t xml:space="preserve">    </w:t>
      </w:r>
      <w:r w:rsidR="00736136" w:rsidRPr="0038176E">
        <w:rPr>
          <w:lang w:val="en-IN"/>
        </w:rPr>
        <w:t>Refer QSP-05 and QSP-08</w:t>
      </w:r>
    </w:p>
    <w:p w:rsidR="00B147DC" w:rsidRPr="0038176E" w:rsidRDefault="00504D81" w:rsidP="00B147DC">
      <w:pPr>
        <w:pStyle w:val="Heading2"/>
        <w:rPr>
          <w:lang w:val="en-IN"/>
        </w:rPr>
      </w:pPr>
      <w:bookmarkStart w:id="12" w:name="_Toc503517684"/>
      <w:r w:rsidRPr="0038176E">
        <w:rPr>
          <w:lang w:val="en-IN"/>
        </w:rPr>
        <w:t xml:space="preserve">Software </w:t>
      </w:r>
      <w:r w:rsidR="00907001" w:rsidRPr="0038176E">
        <w:rPr>
          <w:lang w:val="en-IN"/>
        </w:rPr>
        <w:t>Tool(s) usage</w:t>
      </w:r>
      <w:r w:rsidRPr="0038176E">
        <w:rPr>
          <w:lang w:val="en-IN"/>
        </w:rPr>
        <w:t xml:space="preserve"> in the Process</w:t>
      </w:r>
      <w:bookmarkEnd w:id="12"/>
    </w:p>
    <w:p w:rsidR="002922AB" w:rsidRDefault="00AC5081" w:rsidP="00504D81">
      <w:pPr>
        <w:rPr>
          <w:b/>
          <w:lang w:val="en-IN"/>
        </w:rPr>
      </w:pPr>
      <w:r w:rsidRPr="0038176E">
        <w:rPr>
          <w:b/>
          <w:lang w:val="en-IN"/>
        </w:rPr>
        <w:t>BREAKDOWN CALL</w:t>
      </w:r>
    </w:p>
    <w:p w:rsidR="00A44AFF" w:rsidRDefault="00A44AFF" w:rsidP="00504D81">
      <w:pPr>
        <w:rPr>
          <w:b/>
          <w:lang w:val="en-IN"/>
        </w:rPr>
      </w:pPr>
    </w:p>
    <w:p w:rsidR="00A44AFF" w:rsidRPr="00A44AFF" w:rsidRDefault="00A44AFF" w:rsidP="00504D81">
      <w:pPr>
        <w:rPr>
          <w:lang w:val="en-IN"/>
        </w:rPr>
      </w:pPr>
      <w:r w:rsidRPr="00A44AFF">
        <w:rPr>
          <w:noProof/>
          <w:lang w:val="en-IN" w:eastAsia="en-IN"/>
        </w:rPr>
        <w:drawing>
          <wp:inline distT="0" distB="0" distL="0" distR="0" wp14:anchorId="002633B8" wp14:editId="533C2385">
            <wp:extent cx="5929952" cy="1902778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148" cy="190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7DC" w:rsidRPr="0038176E" w:rsidRDefault="00B147DC" w:rsidP="00B147DC">
      <w:pPr>
        <w:pStyle w:val="Heading3"/>
        <w:rPr>
          <w:sz w:val="22"/>
          <w:lang w:val="en-IN"/>
        </w:rPr>
      </w:pPr>
      <w:bookmarkStart w:id="13" w:name="_Toc503517685"/>
      <w:r w:rsidRPr="0038176E">
        <w:rPr>
          <w:sz w:val="22"/>
          <w:lang w:val="en-IN"/>
        </w:rPr>
        <w:t>Assumptions and dependencies</w:t>
      </w:r>
      <w:r w:rsidR="00907001" w:rsidRPr="0038176E">
        <w:rPr>
          <w:sz w:val="22"/>
          <w:lang w:val="en-IN"/>
        </w:rPr>
        <w:t xml:space="preserve"> of software tool</w:t>
      </w:r>
      <w:bookmarkEnd w:id="13"/>
      <w:r w:rsidR="00907001" w:rsidRPr="0038176E">
        <w:rPr>
          <w:sz w:val="22"/>
          <w:lang w:val="en-IN"/>
        </w:rPr>
        <w:t xml:space="preserve"> </w:t>
      </w:r>
    </w:p>
    <w:p w:rsidR="0050539A" w:rsidRPr="0038176E" w:rsidRDefault="002922AB" w:rsidP="0050539A">
      <w:pPr>
        <w:rPr>
          <w:lang w:val="en-IN"/>
        </w:rPr>
      </w:pPr>
      <w:r w:rsidRPr="0038176E">
        <w:rPr>
          <w:lang w:val="en-IN"/>
        </w:rPr>
        <w:t xml:space="preserve"> </w:t>
      </w:r>
      <w:r w:rsidR="0050539A" w:rsidRPr="0038176E">
        <w:rPr>
          <w:lang w:val="en-IN"/>
        </w:rPr>
        <w:t>Assumptions:</w:t>
      </w:r>
    </w:p>
    <w:p w:rsidR="0075177C" w:rsidRPr="0038176E" w:rsidRDefault="0050539A" w:rsidP="0050539A">
      <w:pPr>
        <w:rPr>
          <w:lang w:val="en-IN"/>
        </w:rPr>
      </w:pPr>
      <w:r w:rsidRPr="0038176E">
        <w:rPr>
          <w:lang w:val="en-IN"/>
        </w:rPr>
        <w:t xml:space="preserve"> User should have computer knowledge and training in </w:t>
      </w:r>
      <w:r w:rsidR="0075177C" w:rsidRPr="0038176E">
        <w:rPr>
          <w:lang w:val="en-IN"/>
        </w:rPr>
        <w:t xml:space="preserve">RITHI </w:t>
      </w:r>
    </w:p>
    <w:p w:rsidR="0050539A" w:rsidRPr="0038176E" w:rsidRDefault="0075177C" w:rsidP="0050539A">
      <w:pPr>
        <w:rPr>
          <w:lang w:val="en-IN"/>
        </w:rPr>
      </w:pPr>
      <w:r w:rsidRPr="0038176E">
        <w:rPr>
          <w:lang w:val="en-IN"/>
        </w:rPr>
        <w:t xml:space="preserve">  </w:t>
      </w:r>
      <w:r w:rsidR="0050539A" w:rsidRPr="0038176E">
        <w:rPr>
          <w:lang w:val="en-IN"/>
        </w:rPr>
        <w:t xml:space="preserve">Dependencies: </w:t>
      </w:r>
    </w:p>
    <w:p w:rsidR="0050539A" w:rsidRPr="0038176E" w:rsidRDefault="00AC5081" w:rsidP="0050539A">
      <w:pPr>
        <w:rPr>
          <w:lang w:val="en-IN"/>
        </w:rPr>
      </w:pPr>
      <w:r w:rsidRPr="0038176E">
        <w:rPr>
          <w:noProof/>
          <w:lang w:val="en-IN" w:eastAsia="en-IN"/>
        </w:rPr>
        <w:drawing>
          <wp:inline distT="0" distB="0" distL="0" distR="0" wp14:anchorId="7AD86152" wp14:editId="5A1A7502">
            <wp:extent cx="5096656" cy="1452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522" cy="145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39A" w:rsidRPr="0038176E">
        <w:rPr>
          <w:lang w:val="en-IN"/>
        </w:rPr>
        <w:t xml:space="preserve"> </w:t>
      </w:r>
    </w:p>
    <w:p w:rsidR="00907001" w:rsidRPr="0038176E" w:rsidRDefault="00907001" w:rsidP="00907001">
      <w:pPr>
        <w:pStyle w:val="Heading3"/>
        <w:rPr>
          <w:sz w:val="22"/>
          <w:lang w:val="en-IN"/>
        </w:rPr>
      </w:pPr>
      <w:bookmarkStart w:id="14" w:name="_Toc503517686"/>
      <w:r w:rsidRPr="0038176E">
        <w:rPr>
          <w:sz w:val="22"/>
          <w:lang w:val="en-IN"/>
        </w:rPr>
        <w:lastRenderedPageBreak/>
        <w:t>Risks associated with each activity</w:t>
      </w:r>
      <w:bookmarkEnd w:id="14"/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1319"/>
        <w:gridCol w:w="4227"/>
        <w:gridCol w:w="2470"/>
      </w:tblGrid>
      <w:tr w:rsidR="00D57FE0" w:rsidRPr="0038176E" w:rsidTr="00C3466A">
        <w:trPr>
          <w:trHeight w:val="308"/>
        </w:trPr>
        <w:tc>
          <w:tcPr>
            <w:tcW w:w="1319" w:type="dxa"/>
          </w:tcPr>
          <w:p w:rsidR="00D57FE0" w:rsidRPr="0038176E" w:rsidRDefault="00D57FE0" w:rsidP="00AC5081">
            <w:pPr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Process ID</w:t>
            </w:r>
          </w:p>
        </w:tc>
        <w:tc>
          <w:tcPr>
            <w:tcW w:w="4227" w:type="dxa"/>
          </w:tcPr>
          <w:p w:rsidR="00D57FE0" w:rsidRPr="0038176E" w:rsidRDefault="00D57FE0" w:rsidP="00AC5081">
            <w:pPr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Process</w:t>
            </w:r>
          </w:p>
        </w:tc>
        <w:tc>
          <w:tcPr>
            <w:tcW w:w="2470" w:type="dxa"/>
          </w:tcPr>
          <w:p w:rsidR="00D57FE0" w:rsidRPr="0038176E" w:rsidRDefault="00D57FE0" w:rsidP="00AC5081">
            <w:pPr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Risk Identified</w:t>
            </w:r>
          </w:p>
        </w:tc>
      </w:tr>
      <w:tr w:rsidR="00D57FE0" w:rsidRPr="0038176E" w:rsidTr="00C3466A">
        <w:trPr>
          <w:trHeight w:val="308"/>
        </w:trPr>
        <w:tc>
          <w:tcPr>
            <w:tcW w:w="1319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1.1</w:t>
            </w:r>
          </w:p>
        </w:tc>
        <w:tc>
          <w:tcPr>
            <w:tcW w:w="4227" w:type="dxa"/>
          </w:tcPr>
          <w:p w:rsidR="00D57FE0" w:rsidRPr="0038176E" w:rsidRDefault="00D57FE0" w:rsidP="008A636D">
            <w:pPr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Breakdown calls</w:t>
            </w:r>
          </w:p>
        </w:tc>
        <w:tc>
          <w:tcPr>
            <w:tcW w:w="2470" w:type="dxa"/>
          </w:tcPr>
          <w:p w:rsidR="00D57FE0" w:rsidRPr="0038176E" w:rsidRDefault="003B3C40" w:rsidP="00D57FE0">
            <w:pPr>
              <w:tabs>
                <w:tab w:val="center" w:pos="987"/>
              </w:tabs>
              <w:rPr>
                <w:lang w:val="en-IN"/>
              </w:rPr>
            </w:pPr>
            <w:r w:rsidRPr="0038176E">
              <w:rPr>
                <w:lang w:val="en-IN"/>
              </w:rPr>
              <w:t>-</w:t>
            </w:r>
          </w:p>
        </w:tc>
      </w:tr>
      <w:tr w:rsidR="00D57FE0" w:rsidRPr="0038176E" w:rsidTr="00C3466A">
        <w:trPr>
          <w:trHeight w:val="308"/>
        </w:trPr>
        <w:tc>
          <w:tcPr>
            <w:tcW w:w="1319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1.2</w:t>
            </w:r>
          </w:p>
        </w:tc>
        <w:tc>
          <w:tcPr>
            <w:tcW w:w="4227" w:type="dxa"/>
          </w:tcPr>
          <w:p w:rsidR="00D57FE0" w:rsidRPr="0038176E" w:rsidRDefault="00D57FE0" w:rsidP="008A636D">
            <w:pPr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Call registration</w:t>
            </w:r>
            <w:r w:rsidR="00BC65EB">
              <w:rPr>
                <w:lang w:val="en-IN"/>
              </w:rPr>
              <w:t xml:space="preserve"> &amp; Daily call review stage 1</w:t>
            </w:r>
          </w:p>
        </w:tc>
        <w:tc>
          <w:tcPr>
            <w:tcW w:w="2470" w:type="dxa"/>
          </w:tcPr>
          <w:p w:rsidR="00BC65EB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Wrong customer ID entry</w:t>
            </w:r>
            <w:r w:rsidR="00BC65EB" w:rsidRPr="0038176E">
              <w:rPr>
                <w:lang w:val="en-IN"/>
              </w:rPr>
              <w:t xml:space="preserve"> </w:t>
            </w:r>
            <w:r w:rsidR="00BC65EB">
              <w:rPr>
                <w:lang w:val="en-IN"/>
              </w:rPr>
              <w:t xml:space="preserve">during call registration                 </w:t>
            </w:r>
          </w:p>
          <w:p w:rsidR="00D57FE0" w:rsidRPr="0038176E" w:rsidRDefault="00BC65EB" w:rsidP="00AD2EEB">
            <w:pPr>
              <w:rPr>
                <w:lang w:val="en-IN"/>
              </w:rPr>
            </w:pPr>
            <w:r w:rsidRPr="0038176E">
              <w:rPr>
                <w:lang w:val="en-IN"/>
              </w:rPr>
              <w:t>In compl</w:t>
            </w:r>
            <w:r>
              <w:rPr>
                <w:lang w:val="en-IN"/>
              </w:rPr>
              <w:t>e</w:t>
            </w:r>
            <w:r w:rsidRPr="0038176E">
              <w:rPr>
                <w:lang w:val="en-IN"/>
              </w:rPr>
              <w:t>te data/ missing information</w:t>
            </w:r>
            <w:r>
              <w:rPr>
                <w:lang w:val="en-IN"/>
              </w:rPr>
              <w:t xml:space="preserve"> related to public health threat, Death, Serious incident</w:t>
            </w:r>
          </w:p>
        </w:tc>
      </w:tr>
      <w:tr w:rsidR="00D57FE0" w:rsidRPr="0038176E" w:rsidTr="00C3466A">
        <w:trPr>
          <w:trHeight w:val="308"/>
        </w:trPr>
        <w:tc>
          <w:tcPr>
            <w:tcW w:w="1319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1.3</w:t>
            </w:r>
          </w:p>
        </w:tc>
        <w:tc>
          <w:tcPr>
            <w:tcW w:w="4227" w:type="dxa"/>
          </w:tcPr>
          <w:p w:rsidR="00D57FE0" w:rsidRPr="0038176E" w:rsidRDefault="00D57FE0" w:rsidP="008A636D">
            <w:pPr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Call allocation</w:t>
            </w:r>
          </w:p>
        </w:tc>
        <w:tc>
          <w:tcPr>
            <w:tcW w:w="2470" w:type="dxa"/>
          </w:tcPr>
          <w:p w:rsidR="00D57FE0" w:rsidRPr="0038176E" w:rsidRDefault="00D57FE0" w:rsidP="008926CB">
            <w:pPr>
              <w:rPr>
                <w:lang w:val="en-IN"/>
              </w:rPr>
            </w:pPr>
            <w:r w:rsidRPr="0038176E">
              <w:rPr>
                <w:lang w:val="en-IN"/>
              </w:rPr>
              <w:t>Wrong Engineer entry</w:t>
            </w:r>
          </w:p>
        </w:tc>
      </w:tr>
      <w:tr w:rsidR="00D57FE0" w:rsidRPr="0038176E" w:rsidTr="00C3466A">
        <w:trPr>
          <w:trHeight w:val="531"/>
        </w:trPr>
        <w:tc>
          <w:tcPr>
            <w:tcW w:w="1319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1.4</w:t>
            </w:r>
          </w:p>
        </w:tc>
        <w:tc>
          <w:tcPr>
            <w:tcW w:w="4227" w:type="dxa"/>
          </w:tcPr>
          <w:p w:rsidR="00D57FE0" w:rsidRPr="0038176E" w:rsidRDefault="00D57FE0" w:rsidP="008A636D">
            <w:pPr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Call Acknowledgement</w:t>
            </w:r>
          </w:p>
        </w:tc>
        <w:tc>
          <w:tcPr>
            <w:tcW w:w="2470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-</w:t>
            </w:r>
          </w:p>
        </w:tc>
      </w:tr>
      <w:tr w:rsidR="00D57FE0" w:rsidRPr="0038176E" w:rsidTr="00C3466A">
        <w:trPr>
          <w:trHeight w:val="308"/>
        </w:trPr>
        <w:tc>
          <w:tcPr>
            <w:tcW w:w="1319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 xml:space="preserve">1.5 </w:t>
            </w:r>
          </w:p>
        </w:tc>
        <w:tc>
          <w:tcPr>
            <w:tcW w:w="4227" w:type="dxa"/>
          </w:tcPr>
          <w:p w:rsidR="00D57FE0" w:rsidRPr="0038176E" w:rsidRDefault="00D57FE0" w:rsidP="008A636D">
            <w:pPr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Spare Plan</w:t>
            </w:r>
          </w:p>
        </w:tc>
        <w:tc>
          <w:tcPr>
            <w:tcW w:w="2470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NA</w:t>
            </w:r>
          </w:p>
        </w:tc>
      </w:tr>
      <w:tr w:rsidR="00D57FE0" w:rsidRPr="0038176E" w:rsidTr="00C3466A">
        <w:trPr>
          <w:trHeight w:val="308"/>
        </w:trPr>
        <w:tc>
          <w:tcPr>
            <w:tcW w:w="1319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1.6</w:t>
            </w:r>
          </w:p>
        </w:tc>
        <w:tc>
          <w:tcPr>
            <w:tcW w:w="4227" w:type="dxa"/>
          </w:tcPr>
          <w:p w:rsidR="00D57FE0" w:rsidRPr="0038176E" w:rsidRDefault="00D57FE0" w:rsidP="008A636D">
            <w:pPr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Product status check (CMC/WGP)</w:t>
            </w:r>
          </w:p>
        </w:tc>
        <w:tc>
          <w:tcPr>
            <w:tcW w:w="2470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-</w:t>
            </w:r>
          </w:p>
        </w:tc>
      </w:tr>
      <w:tr w:rsidR="00D57FE0" w:rsidRPr="0038176E" w:rsidTr="00C3466A">
        <w:trPr>
          <w:trHeight w:val="308"/>
        </w:trPr>
        <w:tc>
          <w:tcPr>
            <w:tcW w:w="1319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1.7</w:t>
            </w:r>
          </w:p>
        </w:tc>
        <w:tc>
          <w:tcPr>
            <w:tcW w:w="4227" w:type="dxa"/>
          </w:tcPr>
          <w:p w:rsidR="00D57FE0" w:rsidRPr="0038176E" w:rsidRDefault="00D57FE0" w:rsidP="008A636D">
            <w:pPr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Spares request</w:t>
            </w:r>
          </w:p>
        </w:tc>
        <w:tc>
          <w:tcPr>
            <w:tcW w:w="2470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Wrong spare request</w:t>
            </w:r>
          </w:p>
        </w:tc>
      </w:tr>
      <w:tr w:rsidR="00D57FE0" w:rsidRPr="0038176E" w:rsidTr="00C3466A">
        <w:trPr>
          <w:trHeight w:val="308"/>
        </w:trPr>
        <w:tc>
          <w:tcPr>
            <w:tcW w:w="1319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1.8</w:t>
            </w:r>
          </w:p>
        </w:tc>
        <w:tc>
          <w:tcPr>
            <w:tcW w:w="4227" w:type="dxa"/>
          </w:tcPr>
          <w:p w:rsidR="00D57FE0" w:rsidRPr="0038176E" w:rsidRDefault="00D57FE0" w:rsidP="008A636D">
            <w:pPr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Check stock</w:t>
            </w:r>
          </w:p>
        </w:tc>
        <w:tc>
          <w:tcPr>
            <w:tcW w:w="2470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-</w:t>
            </w:r>
          </w:p>
        </w:tc>
      </w:tr>
      <w:tr w:rsidR="00D57FE0" w:rsidRPr="0038176E" w:rsidTr="00C3466A">
        <w:trPr>
          <w:trHeight w:val="293"/>
        </w:trPr>
        <w:tc>
          <w:tcPr>
            <w:tcW w:w="1319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1.9</w:t>
            </w:r>
          </w:p>
        </w:tc>
        <w:tc>
          <w:tcPr>
            <w:tcW w:w="4227" w:type="dxa"/>
          </w:tcPr>
          <w:p w:rsidR="00D57FE0" w:rsidRPr="0038176E" w:rsidRDefault="00D57FE0" w:rsidP="008A636D">
            <w:pPr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Spares Dispatch</w:t>
            </w:r>
          </w:p>
        </w:tc>
        <w:tc>
          <w:tcPr>
            <w:tcW w:w="2470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Spare dispatch to different engineer</w:t>
            </w:r>
          </w:p>
        </w:tc>
      </w:tr>
      <w:tr w:rsidR="00D57FE0" w:rsidRPr="0038176E" w:rsidTr="00C3466A">
        <w:trPr>
          <w:trHeight w:val="308"/>
        </w:trPr>
        <w:tc>
          <w:tcPr>
            <w:tcW w:w="1319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1.10</w:t>
            </w:r>
          </w:p>
        </w:tc>
        <w:tc>
          <w:tcPr>
            <w:tcW w:w="4227" w:type="dxa"/>
          </w:tcPr>
          <w:p w:rsidR="00D57FE0" w:rsidRPr="0038176E" w:rsidRDefault="00D57FE0" w:rsidP="008A636D">
            <w:pPr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Call completion</w:t>
            </w:r>
          </w:p>
        </w:tc>
        <w:tc>
          <w:tcPr>
            <w:tcW w:w="2470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NA</w:t>
            </w:r>
          </w:p>
        </w:tc>
      </w:tr>
      <w:tr w:rsidR="00D57FE0" w:rsidRPr="0038176E" w:rsidTr="008301B1">
        <w:trPr>
          <w:trHeight w:val="390"/>
        </w:trPr>
        <w:tc>
          <w:tcPr>
            <w:tcW w:w="1319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1.11</w:t>
            </w:r>
          </w:p>
        </w:tc>
        <w:tc>
          <w:tcPr>
            <w:tcW w:w="4227" w:type="dxa"/>
          </w:tcPr>
          <w:p w:rsidR="00D57FE0" w:rsidRPr="0038176E" w:rsidRDefault="00D57FE0" w:rsidP="008A636D">
            <w:pPr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Report generation</w:t>
            </w:r>
          </w:p>
        </w:tc>
        <w:tc>
          <w:tcPr>
            <w:tcW w:w="2470" w:type="dxa"/>
          </w:tcPr>
          <w:p w:rsidR="008301B1" w:rsidRPr="0038176E" w:rsidRDefault="002F2D42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-</w:t>
            </w:r>
          </w:p>
        </w:tc>
      </w:tr>
      <w:tr w:rsidR="008301B1" w:rsidRPr="0038176E" w:rsidTr="00C3466A">
        <w:trPr>
          <w:trHeight w:val="231"/>
        </w:trPr>
        <w:tc>
          <w:tcPr>
            <w:tcW w:w="1319" w:type="dxa"/>
          </w:tcPr>
          <w:p w:rsidR="008301B1" w:rsidRPr="0038176E" w:rsidRDefault="008301B1" w:rsidP="00AC5081">
            <w:pPr>
              <w:rPr>
                <w:lang w:val="en-IN"/>
              </w:rPr>
            </w:pPr>
            <w:r>
              <w:rPr>
                <w:lang w:val="en-IN"/>
              </w:rPr>
              <w:t>1.12</w:t>
            </w:r>
          </w:p>
        </w:tc>
        <w:tc>
          <w:tcPr>
            <w:tcW w:w="4227" w:type="dxa"/>
          </w:tcPr>
          <w:p w:rsidR="008301B1" w:rsidRPr="0038176E" w:rsidRDefault="008301B1" w:rsidP="008A636D">
            <w:pPr>
              <w:jc w:val="left"/>
              <w:rPr>
                <w:lang w:val="en-IN"/>
              </w:rPr>
            </w:pPr>
            <w:r>
              <w:rPr>
                <w:lang w:val="en-IN"/>
              </w:rPr>
              <w:t>Report Acknowledgement</w:t>
            </w:r>
          </w:p>
        </w:tc>
        <w:tc>
          <w:tcPr>
            <w:tcW w:w="2470" w:type="dxa"/>
          </w:tcPr>
          <w:p w:rsidR="008301B1" w:rsidRPr="0038176E" w:rsidRDefault="008301B1" w:rsidP="00AC5081">
            <w:pPr>
              <w:rPr>
                <w:lang w:val="en-IN"/>
              </w:rPr>
            </w:pPr>
            <w:r>
              <w:rPr>
                <w:lang w:val="en-IN"/>
              </w:rPr>
              <w:t>-</w:t>
            </w:r>
          </w:p>
        </w:tc>
      </w:tr>
      <w:tr w:rsidR="00D57FE0" w:rsidRPr="0038176E" w:rsidTr="00C3466A">
        <w:trPr>
          <w:trHeight w:val="780"/>
        </w:trPr>
        <w:tc>
          <w:tcPr>
            <w:tcW w:w="1319" w:type="dxa"/>
          </w:tcPr>
          <w:p w:rsidR="00D57FE0" w:rsidRPr="0038176E" w:rsidRDefault="00D57FE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2.1</w:t>
            </w:r>
          </w:p>
        </w:tc>
        <w:tc>
          <w:tcPr>
            <w:tcW w:w="4227" w:type="dxa"/>
          </w:tcPr>
          <w:p w:rsidR="00D57FE0" w:rsidRPr="0038176E" w:rsidRDefault="00D57FE0" w:rsidP="008A636D">
            <w:pPr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PM Schedules/Startup Report Monthly List &amp; ind</w:t>
            </w:r>
            <w:r w:rsidR="005C10DC" w:rsidRPr="0038176E">
              <w:rPr>
                <w:lang w:val="en-IN"/>
              </w:rPr>
              <w:t>ividual call allocation in RITHI</w:t>
            </w:r>
          </w:p>
        </w:tc>
        <w:tc>
          <w:tcPr>
            <w:tcW w:w="2470" w:type="dxa"/>
          </w:tcPr>
          <w:p w:rsidR="00D57FE0" w:rsidRPr="0038176E" w:rsidRDefault="003B3C40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-</w:t>
            </w:r>
          </w:p>
        </w:tc>
      </w:tr>
      <w:tr w:rsidR="00385113" w:rsidRPr="0038176E" w:rsidTr="00C3466A">
        <w:trPr>
          <w:trHeight w:val="1482"/>
        </w:trPr>
        <w:tc>
          <w:tcPr>
            <w:tcW w:w="1319" w:type="dxa"/>
          </w:tcPr>
          <w:p w:rsidR="00385113" w:rsidRPr="0038176E" w:rsidRDefault="00385113" w:rsidP="00AC5081">
            <w:pPr>
              <w:rPr>
                <w:lang w:val="en-IN"/>
              </w:rPr>
            </w:pPr>
            <w:r w:rsidRPr="0038176E">
              <w:rPr>
                <w:lang w:val="en-IN"/>
              </w:rPr>
              <w:t>2.2</w:t>
            </w:r>
          </w:p>
        </w:tc>
        <w:tc>
          <w:tcPr>
            <w:tcW w:w="4227" w:type="dxa"/>
          </w:tcPr>
          <w:p w:rsidR="00385113" w:rsidRPr="0038176E" w:rsidRDefault="00385113" w:rsidP="008A636D">
            <w:pPr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Data Storage</w:t>
            </w:r>
          </w:p>
        </w:tc>
        <w:tc>
          <w:tcPr>
            <w:tcW w:w="2470" w:type="dxa"/>
          </w:tcPr>
          <w:p w:rsidR="00385113" w:rsidRPr="0038176E" w:rsidRDefault="00385113" w:rsidP="0075177C">
            <w:pPr>
              <w:rPr>
                <w:lang w:val="en-IN"/>
              </w:rPr>
            </w:pPr>
            <w:r w:rsidRPr="0038176E">
              <w:rPr>
                <w:lang w:val="en-IN"/>
              </w:rPr>
              <w:t xml:space="preserve">Data Stored in </w:t>
            </w:r>
            <w:r w:rsidR="0075177C" w:rsidRPr="0038176E">
              <w:rPr>
                <w:lang w:val="en-IN"/>
              </w:rPr>
              <w:t>Air</w:t>
            </w:r>
            <w:r w:rsidR="00D16607">
              <w:rPr>
                <w:lang w:val="en-IN"/>
              </w:rPr>
              <w:t xml:space="preserve"> liquide </w:t>
            </w:r>
            <w:r w:rsidR="0075177C" w:rsidRPr="0038176E">
              <w:rPr>
                <w:lang w:val="en-IN"/>
              </w:rPr>
              <w:t xml:space="preserve">kite </w:t>
            </w:r>
            <w:r w:rsidRPr="0038176E">
              <w:rPr>
                <w:lang w:val="en-IN"/>
              </w:rPr>
              <w:t>cloud</w:t>
            </w:r>
            <w:r w:rsidR="005C10DC" w:rsidRPr="0038176E">
              <w:rPr>
                <w:lang w:val="en-IN"/>
              </w:rPr>
              <w:t xml:space="preserve"> (</w:t>
            </w:r>
            <w:r w:rsidR="00EE54D4">
              <w:rPr>
                <w:lang w:val="en-IN"/>
              </w:rPr>
              <w:t>g</w:t>
            </w:r>
            <w:r w:rsidR="00D16607" w:rsidRPr="0038176E">
              <w:rPr>
                <w:lang w:val="en-IN"/>
              </w:rPr>
              <w:t>oogle</w:t>
            </w:r>
            <w:r w:rsidR="005C10DC" w:rsidRPr="0038176E">
              <w:rPr>
                <w:lang w:val="en-IN"/>
              </w:rPr>
              <w:t xml:space="preserve">) – </w:t>
            </w:r>
            <w:r w:rsidR="00EE54D4">
              <w:rPr>
                <w:lang w:val="en-IN"/>
              </w:rPr>
              <w:t>g</w:t>
            </w:r>
            <w:r w:rsidR="00D16607" w:rsidRPr="0038176E">
              <w:rPr>
                <w:lang w:val="en-IN"/>
              </w:rPr>
              <w:t>oogle</w:t>
            </w:r>
            <w:r w:rsidR="005C10DC" w:rsidRPr="0038176E">
              <w:rPr>
                <w:lang w:val="en-IN"/>
              </w:rPr>
              <w:t xml:space="preserve"> outage leads to non-functioning of RITHI</w:t>
            </w:r>
            <w:r w:rsidRPr="0038176E">
              <w:rPr>
                <w:lang w:val="en-IN"/>
              </w:rPr>
              <w:t xml:space="preserve"> </w:t>
            </w:r>
          </w:p>
        </w:tc>
      </w:tr>
      <w:tr w:rsidR="00311DE0" w:rsidRPr="0038176E" w:rsidTr="00C3466A">
        <w:trPr>
          <w:trHeight w:val="1482"/>
        </w:trPr>
        <w:tc>
          <w:tcPr>
            <w:tcW w:w="1319" w:type="dxa"/>
          </w:tcPr>
          <w:p w:rsidR="00311DE0" w:rsidRPr="0038176E" w:rsidRDefault="00117E5B" w:rsidP="00311DE0">
            <w:pPr>
              <w:rPr>
                <w:lang w:val="en-IN"/>
              </w:rPr>
            </w:pPr>
            <w:r>
              <w:rPr>
                <w:lang w:val="en-IN"/>
              </w:rPr>
              <w:t>1.13</w:t>
            </w:r>
          </w:p>
        </w:tc>
        <w:tc>
          <w:tcPr>
            <w:tcW w:w="4227" w:type="dxa"/>
          </w:tcPr>
          <w:p w:rsidR="00311DE0" w:rsidRPr="0038176E" w:rsidRDefault="00311DE0" w:rsidP="00311DE0">
            <w:pPr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Daily complaint review process stage 2</w:t>
            </w:r>
          </w:p>
        </w:tc>
        <w:tc>
          <w:tcPr>
            <w:tcW w:w="2470" w:type="dxa"/>
          </w:tcPr>
          <w:p w:rsidR="00311DE0" w:rsidRPr="0038176E" w:rsidRDefault="0038176E" w:rsidP="00D16607">
            <w:pPr>
              <w:rPr>
                <w:lang w:val="en-IN"/>
              </w:rPr>
            </w:pPr>
            <w:r>
              <w:rPr>
                <w:lang w:val="en-IN"/>
              </w:rPr>
              <w:t xml:space="preserve">In-complete Data/missing information related to complaints </w:t>
            </w:r>
            <w:r w:rsidR="00311DE0" w:rsidRPr="0038176E">
              <w:rPr>
                <w:lang w:val="en-IN"/>
              </w:rPr>
              <w:t xml:space="preserve">for </w:t>
            </w:r>
            <w:r w:rsidR="00E9174E" w:rsidRPr="0038176E">
              <w:rPr>
                <w:lang w:val="en-IN"/>
              </w:rPr>
              <w:t>potential failures</w:t>
            </w:r>
            <w:r>
              <w:rPr>
                <w:lang w:val="en-IN"/>
              </w:rPr>
              <w:t>.</w:t>
            </w:r>
          </w:p>
        </w:tc>
      </w:tr>
      <w:tr w:rsidR="00311DE0" w:rsidRPr="0038176E" w:rsidTr="00C3466A">
        <w:trPr>
          <w:trHeight w:val="1482"/>
        </w:trPr>
        <w:tc>
          <w:tcPr>
            <w:tcW w:w="1319" w:type="dxa"/>
          </w:tcPr>
          <w:p w:rsidR="00311DE0" w:rsidRPr="0038176E" w:rsidRDefault="00BC65EB" w:rsidP="00311DE0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>1.14</w:t>
            </w:r>
          </w:p>
        </w:tc>
        <w:tc>
          <w:tcPr>
            <w:tcW w:w="4227" w:type="dxa"/>
          </w:tcPr>
          <w:p w:rsidR="00311DE0" w:rsidRPr="0038176E" w:rsidRDefault="00311DE0" w:rsidP="00311DE0">
            <w:pPr>
              <w:jc w:val="left"/>
              <w:rPr>
                <w:lang w:val="en-IN"/>
              </w:rPr>
            </w:pPr>
            <w:r w:rsidRPr="0038176E">
              <w:rPr>
                <w:lang w:val="en-IN"/>
              </w:rPr>
              <w:t>Daily complaint review process stage 3</w:t>
            </w:r>
          </w:p>
        </w:tc>
        <w:tc>
          <w:tcPr>
            <w:tcW w:w="2470" w:type="dxa"/>
          </w:tcPr>
          <w:p w:rsidR="00311DE0" w:rsidRPr="0038176E" w:rsidRDefault="0038176E" w:rsidP="00D16607">
            <w:pPr>
              <w:rPr>
                <w:lang w:val="en-IN"/>
              </w:rPr>
            </w:pPr>
            <w:r>
              <w:rPr>
                <w:lang w:val="en-IN"/>
              </w:rPr>
              <w:t>In-complete Data/</w:t>
            </w:r>
            <w:r w:rsidR="00E9174E" w:rsidRPr="0038176E">
              <w:rPr>
                <w:lang w:val="en-IN"/>
              </w:rPr>
              <w:t>Missing</w:t>
            </w:r>
            <w:r>
              <w:rPr>
                <w:lang w:val="en-IN"/>
              </w:rPr>
              <w:t xml:space="preserve"> information related to  </w:t>
            </w:r>
            <w:r w:rsidR="00E9174E" w:rsidRPr="0038176E">
              <w:rPr>
                <w:lang w:val="en-IN"/>
              </w:rPr>
              <w:t>complaints for product failure analysis</w:t>
            </w:r>
          </w:p>
        </w:tc>
      </w:tr>
    </w:tbl>
    <w:p w:rsidR="008C287C" w:rsidRPr="0038176E" w:rsidRDefault="008C287C" w:rsidP="00AC5081">
      <w:pPr>
        <w:rPr>
          <w:lang w:val="en-IN"/>
        </w:rPr>
      </w:pPr>
    </w:p>
    <w:p w:rsidR="00AC5081" w:rsidRPr="0038176E" w:rsidRDefault="008C287C" w:rsidP="008C287C">
      <w:pPr>
        <w:pStyle w:val="ListParagraph"/>
        <w:numPr>
          <w:ilvl w:val="0"/>
          <w:numId w:val="19"/>
        </w:numPr>
        <w:rPr>
          <w:lang w:val="en-IN"/>
        </w:rPr>
      </w:pPr>
      <w:r w:rsidRPr="0038176E">
        <w:rPr>
          <w:lang w:val="en-IN"/>
        </w:rPr>
        <w:t xml:space="preserve">NA – Not handled by </w:t>
      </w:r>
      <w:r w:rsidR="005C10DC" w:rsidRPr="0038176E">
        <w:rPr>
          <w:lang w:val="en-IN"/>
        </w:rPr>
        <w:t>RITHI</w:t>
      </w:r>
    </w:p>
    <w:p w:rsidR="00907001" w:rsidRPr="0038176E" w:rsidRDefault="00907001" w:rsidP="00907001">
      <w:pPr>
        <w:pStyle w:val="Heading3"/>
        <w:rPr>
          <w:lang w:val="en-IN"/>
        </w:rPr>
      </w:pPr>
      <w:bookmarkStart w:id="15" w:name="_Toc503517687"/>
      <w:r w:rsidRPr="0038176E">
        <w:rPr>
          <w:lang w:val="en-IN"/>
        </w:rPr>
        <w:t>Storage of data</w:t>
      </w:r>
      <w:bookmarkEnd w:id="15"/>
    </w:p>
    <w:p w:rsidR="006D40B9" w:rsidRPr="0038176E" w:rsidRDefault="006D40B9" w:rsidP="006D40B9">
      <w:pPr>
        <w:rPr>
          <w:lang w:val="en-IN"/>
        </w:rPr>
      </w:pPr>
      <w:r w:rsidRPr="0038176E">
        <w:rPr>
          <w:lang w:val="en-IN"/>
        </w:rPr>
        <w:t xml:space="preserve"> All data stored in clouds</w:t>
      </w:r>
    </w:p>
    <w:p w:rsidR="009D2FBD" w:rsidRPr="0038176E" w:rsidRDefault="009D2FBD" w:rsidP="002B0D40">
      <w:pPr>
        <w:pStyle w:val="ListParagraph"/>
        <w:numPr>
          <w:ilvl w:val="0"/>
          <w:numId w:val="8"/>
        </w:numPr>
        <w:rPr>
          <w:lang w:val="en-IN"/>
        </w:rPr>
      </w:pPr>
      <w:r w:rsidRPr="0038176E">
        <w:rPr>
          <w:lang w:val="en-IN"/>
        </w:rPr>
        <w:t xml:space="preserve">Complaints history </w:t>
      </w:r>
    </w:p>
    <w:p w:rsidR="005548AC" w:rsidRPr="0038176E" w:rsidRDefault="005548AC" w:rsidP="002B0D40">
      <w:pPr>
        <w:pStyle w:val="ListParagraph"/>
        <w:numPr>
          <w:ilvl w:val="0"/>
          <w:numId w:val="8"/>
        </w:numPr>
        <w:rPr>
          <w:lang w:val="en-IN"/>
        </w:rPr>
      </w:pPr>
      <w:r w:rsidRPr="0038176E">
        <w:rPr>
          <w:lang w:val="en-IN"/>
        </w:rPr>
        <w:t>Customer feedback</w:t>
      </w:r>
    </w:p>
    <w:p w:rsidR="009D2FBD" w:rsidRPr="0038176E" w:rsidRDefault="009D2FBD" w:rsidP="009D2FBD">
      <w:pPr>
        <w:pStyle w:val="ListParagraph"/>
        <w:numPr>
          <w:ilvl w:val="0"/>
          <w:numId w:val="8"/>
        </w:numPr>
        <w:rPr>
          <w:lang w:val="en-IN"/>
        </w:rPr>
      </w:pPr>
      <w:r w:rsidRPr="0038176E">
        <w:rPr>
          <w:lang w:val="en-IN"/>
        </w:rPr>
        <w:t>Product sold</w:t>
      </w:r>
    </w:p>
    <w:p w:rsidR="006D40B9" w:rsidRPr="0038176E" w:rsidRDefault="009D2FBD" w:rsidP="009D2FBD">
      <w:pPr>
        <w:pStyle w:val="ListParagraph"/>
        <w:numPr>
          <w:ilvl w:val="0"/>
          <w:numId w:val="8"/>
        </w:numPr>
        <w:rPr>
          <w:lang w:val="en-IN"/>
        </w:rPr>
      </w:pPr>
      <w:r w:rsidRPr="0038176E">
        <w:rPr>
          <w:lang w:val="en-IN"/>
        </w:rPr>
        <w:t>Warranty and contract info</w:t>
      </w:r>
    </w:p>
    <w:p w:rsidR="009D2FBD" w:rsidRPr="0038176E" w:rsidRDefault="009D2FBD" w:rsidP="009D2FBD">
      <w:pPr>
        <w:pStyle w:val="ListParagraph"/>
        <w:numPr>
          <w:ilvl w:val="0"/>
          <w:numId w:val="8"/>
        </w:numPr>
        <w:rPr>
          <w:lang w:val="en-IN"/>
        </w:rPr>
      </w:pPr>
      <w:r w:rsidRPr="0038176E">
        <w:rPr>
          <w:lang w:val="en-IN"/>
        </w:rPr>
        <w:t>Spare dispatches and Consumption</w:t>
      </w:r>
    </w:p>
    <w:p w:rsidR="002F2D42" w:rsidRPr="008120BA" w:rsidRDefault="009D2FBD" w:rsidP="002F2D42">
      <w:pPr>
        <w:pStyle w:val="ListParagraph"/>
        <w:numPr>
          <w:ilvl w:val="0"/>
          <w:numId w:val="8"/>
        </w:numPr>
        <w:rPr>
          <w:lang w:val="en-IN"/>
        </w:rPr>
      </w:pPr>
      <w:r w:rsidRPr="008120BA">
        <w:rPr>
          <w:lang w:val="en-IN"/>
        </w:rPr>
        <w:t>Installation and maintenance records ( manual uploads)</w:t>
      </w:r>
    </w:p>
    <w:p w:rsidR="002F2D42" w:rsidRPr="0038176E" w:rsidRDefault="002F2D42" w:rsidP="002F2D42">
      <w:pPr>
        <w:rPr>
          <w:lang w:val="en-IN"/>
        </w:rPr>
      </w:pPr>
    </w:p>
    <w:p w:rsidR="00B147DC" w:rsidRPr="001B5B29" w:rsidRDefault="00E151B4" w:rsidP="001B5B29">
      <w:pPr>
        <w:pStyle w:val="Heading1"/>
      </w:pPr>
      <w:bookmarkStart w:id="16" w:name="_Toc503517688"/>
      <w:r w:rsidRPr="001B5B29">
        <w:t>Validation Planning</w:t>
      </w:r>
      <w:bookmarkEnd w:id="16"/>
    </w:p>
    <w:p w:rsidR="0022135A" w:rsidRPr="0038176E" w:rsidRDefault="0022135A" w:rsidP="00E151B4">
      <w:pPr>
        <w:rPr>
          <w:lang w:val="en-IN" w:eastAsia="en-GB"/>
        </w:rPr>
      </w:pPr>
      <w:r w:rsidRPr="0038176E">
        <w:rPr>
          <w:lang w:val="en-IN" w:eastAsia="en-GB"/>
        </w:rPr>
        <w:t xml:space="preserve"> 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467"/>
        <w:gridCol w:w="2112"/>
        <w:gridCol w:w="3435"/>
        <w:gridCol w:w="2398"/>
      </w:tblGrid>
      <w:tr w:rsidR="00C64C59" w:rsidRPr="0038176E" w:rsidTr="00992FA9">
        <w:tc>
          <w:tcPr>
            <w:tcW w:w="467" w:type="dxa"/>
          </w:tcPr>
          <w:p w:rsidR="0023486C" w:rsidRPr="001B5B29" w:rsidRDefault="0023486C" w:rsidP="00E151B4">
            <w:pPr>
              <w:rPr>
                <w:sz w:val="18"/>
                <w:lang w:val="en-IN" w:eastAsia="en-GB"/>
              </w:rPr>
            </w:pPr>
          </w:p>
        </w:tc>
        <w:tc>
          <w:tcPr>
            <w:tcW w:w="2112" w:type="dxa"/>
          </w:tcPr>
          <w:p w:rsidR="0023486C" w:rsidRPr="001B5B29" w:rsidRDefault="0023486C" w:rsidP="00E151B4">
            <w:pPr>
              <w:rPr>
                <w:b/>
                <w:sz w:val="18"/>
                <w:lang w:val="en-IN" w:eastAsia="en-GB"/>
              </w:rPr>
            </w:pPr>
            <w:r w:rsidRPr="001B5B29">
              <w:rPr>
                <w:b/>
                <w:sz w:val="18"/>
                <w:lang w:val="en-IN" w:eastAsia="en-GB"/>
              </w:rPr>
              <w:t>Module</w:t>
            </w:r>
          </w:p>
        </w:tc>
        <w:tc>
          <w:tcPr>
            <w:tcW w:w="3435" w:type="dxa"/>
          </w:tcPr>
          <w:p w:rsidR="0023486C" w:rsidRPr="001B5B29" w:rsidRDefault="0023486C" w:rsidP="00DA1738">
            <w:pPr>
              <w:rPr>
                <w:b/>
                <w:sz w:val="18"/>
                <w:lang w:val="en-IN"/>
              </w:rPr>
            </w:pPr>
            <w:r w:rsidRPr="001B5B29">
              <w:rPr>
                <w:b/>
                <w:sz w:val="18"/>
                <w:lang w:val="en-IN"/>
              </w:rPr>
              <w:t>Check plan</w:t>
            </w:r>
          </w:p>
        </w:tc>
        <w:tc>
          <w:tcPr>
            <w:tcW w:w="2398" w:type="dxa"/>
          </w:tcPr>
          <w:p w:rsidR="0023486C" w:rsidRPr="001B5B29" w:rsidRDefault="0023486C" w:rsidP="00DA1738">
            <w:pPr>
              <w:rPr>
                <w:b/>
                <w:sz w:val="18"/>
                <w:lang w:val="en-IN"/>
              </w:rPr>
            </w:pPr>
            <w:r w:rsidRPr="001B5B29">
              <w:rPr>
                <w:b/>
                <w:sz w:val="18"/>
                <w:lang w:val="en-IN"/>
              </w:rPr>
              <w:t>Responsibility</w:t>
            </w:r>
          </w:p>
        </w:tc>
      </w:tr>
      <w:tr w:rsidR="00C64C59" w:rsidRPr="0038176E" w:rsidTr="00992FA9">
        <w:tc>
          <w:tcPr>
            <w:tcW w:w="467" w:type="dxa"/>
          </w:tcPr>
          <w:p w:rsidR="0023486C" w:rsidRPr="001B5B29" w:rsidRDefault="0023486C" w:rsidP="008C287C">
            <w:p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1</w:t>
            </w:r>
          </w:p>
        </w:tc>
        <w:tc>
          <w:tcPr>
            <w:tcW w:w="2112" w:type="dxa"/>
          </w:tcPr>
          <w:p w:rsidR="0023486C" w:rsidRPr="001B5B29" w:rsidRDefault="005548AC" w:rsidP="00A903C5">
            <w:p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/>
              </w:rPr>
              <w:t>Order processing -</w:t>
            </w:r>
            <w:r w:rsidR="002F2D42" w:rsidRPr="001B5B29">
              <w:rPr>
                <w:sz w:val="18"/>
                <w:lang w:val="en-IN"/>
              </w:rPr>
              <w:t>Contract and Spare purchase</w:t>
            </w:r>
          </w:p>
        </w:tc>
        <w:tc>
          <w:tcPr>
            <w:tcW w:w="3435" w:type="dxa"/>
          </w:tcPr>
          <w:p w:rsidR="0023486C" w:rsidRPr="001B5B29" w:rsidRDefault="0023486C" w:rsidP="002B0D40">
            <w:pPr>
              <w:pStyle w:val="ListParagraph"/>
              <w:numPr>
                <w:ilvl w:val="0"/>
                <w:numId w:val="5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Ability to place request for spare from engineers.</w:t>
            </w:r>
          </w:p>
        </w:tc>
        <w:tc>
          <w:tcPr>
            <w:tcW w:w="2398" w:type="dxa"/>
          </w:tcPr>
          <w:p w:rsidR="0023486C" w:rsidRPr="001B5B29" w:rsidRDefault="00652488" w:rsidP="00652488">
            <w:pPr>
              <w:pStyle w:val="ListParagraph"/>
              <w:numPr>
                <w:ilvl w:val="0"/>
                <w:numId w:val="7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Service e</w:t>
            </w:r>
            <w:r w:rsidR="0023486C" w:rsidRPr="001B5B29">
              <w:rPr>
                <w:sz w:val="18"/>
                <w:lang w:val="en-IN" w:eastAsia="en-GB"/>
              </w:rPr>
              <w:t>ngineer</w:t>
            </w:r>
          </w:p>
        </w:tc>
      </w:tr>
      <w:tr w:rsidR="00C64C59" w:rsidRPr="0038176E" w:rsidTr="00992FA9">
        <w:tc>
          <w:tcPr>
            <w:tcW w:w="467" w:type="dxa"/>
          </w:tcPr>
          <w:p w:rsidR="0023486C" w:rsidRPr="001B5B29" w:rsidRDefault="0023486C" w:rsidP="00E151B4">
            <w:p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2</w:t>
            </w:r>
          </w:p>
        </w:tc>
        <w:tc>
          <w:tcPr>
            <w:tcW w:w="2112" w:type="dxa"/>
          </w:tcPr>
          <w:p w:rsidR="0023486C" w:rsidRPr="001B5B29" w:rsidRDefault="0023486C" w:rsidP="00E151B4">
            <w:p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Stock Maintenance for service spare parts</w:t>
            </w:r>
          </w:p>
        </w:tc>
        <w:tc>
          <w:tcPr>
            <w:tcW w:w="3435" w:type="dxa"/>
          </w:tcPr>
          <w:p w:rsidR="0023486C" w:rsidRPr="001B5B29" w:rsidRDefault="0023486C" w:rsidP="002B0D40">
            <w:pPr>
              <w:pStyle w:val="ListParagraph"/>
              <w:numPr>
                <w:ilvl w:val="0"/>
                <w:numId w:val="6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Stock out by stores to corresponding engineers</w:t>
            </w:r>
          </w:p>
          <w:p w:rsidR="0023486C" w:rsidRPr="001B5B29" w:rsidRDefault="0023486C" w:rsidP="00191DAA">
            <w:pPr>
              <w:pStyle w:val="ListParagraph"/>
              <w:rPr>
                <w:sz w:val="18"/>
                <w:lang w:val="en-IN" w:eastAsia="en-GB"/>
              </w:rPr>
            </w:pPr>
          </w:p>
        </w:tc>
        <w:tc>
          <w:tcPr>
            <w:tcW w:w="2398" w:type="dxa"/>
          </w:tcPr>
          <w:p w:rsidR="00652488" w:rsidRPr="001B5B29" w:rsidRDefault="00652488" w:rsidP="00652488">
            <w:pPr>
              <w:pStyle w:val="ListParagraph"/>
              <w:numPr>
                <w:ilvl w:val="0"/>
                <w:numId w:val="6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Service Stores</w:t>
            </w:r>
          </w:p>
          <w:p w:rsidR="00652488" w:rsidRPr="001B5B29" w:rsidRDefault="00652488" w:rsidP="005548AC">
            <w:pPr>
              <w:pStyle w:val="ListParagraph"/>
              <w:ind w:left="1080"/>
              <w:rPr>
                <w:sz w:val="18"/>
                <w:lang w:val="en-IN" w:eastAsia="en-GB"/>
              </w:rPr>
            </w:pPr>
          </w:p>
        </w:tc>
      </w:tr>
      <w:tr w:rsidR="00C64C59" w:rsidRPr="0038176E" w:rsidTr="00992FA9">
        <w:tc>
          <w:tcPr>
            <w:tcW w:w="467" w:type="dxa"/>
          </w:tcPr>
          <w:p w:rsidR="00191DAA" w:rsidRPr="001B5B29" w:rsidRDefault="00191DAA" w:rsidP="00E151B4">
            <w:p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3</w:t>
            </w:r>
          </w:p>
        </w:tc>
        <w:tc>
          <w:tcPr>
            <w:tcW w:w="2112" w:type="dxa"/>
          </w:tcPr>
          <w:p w:rsidR="00191DAA" w:rsidRPr="001B5B29" w:rsidRDefault="005548AC" w:rsidP="00E151B4">
            <w:p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Sales – Warranty and Non warranty</w:t>
            </w:r>
          </w:p>
        </w:tc>
        <w:tc>
          <w:tcPr>
            <w:tcW w:w="3435" w:type="dxa"/>
          </w:tcPr>
          <w:p w:rsidR="00191DAA" w:rsidRPr="001B5B29" w:rsidRDefault="005548AC" w:rsidP="002B0D40">
            <w:pPr>
              <w:pStyle w:val="ListParagraph"/>
              <w:numPr>
                <w:ilvl w:val="0"/>
                <w:numId w:val="9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Product sale entry</w:t>
            </w:r>
          </w:p>
          <w:p w:rsidR="005548AC" w:rsidRPr="001B5B29" w:rsidRDefault="005548AC" w:rsidP="00A668DC">
            <w:pPr>
              <w:pStyle w:val="ListParagraph"/>
              <w:ind w:left="360"/>
              <w:rPr>
                <w:sz w:val="18"/>
                <w:lang w:val="en-IN" w:eastAsia="en-GB"/>
              </w:rPr>
            </w:pPr>
          </w:p>
        </w:tc>
        <w:tc>
          <w:tcPr>
            <w:tcW w:w="2398" w:type="dxa"/>
          </w:tcPr>
          <w:p w:rsidR="00652488" w:rsidRPr="001B5B29" w:rsidRDefault="005548AC" w:rsidP="00A668DC">
            <w:pPr>
              <w:pStyle w:val="ListParagraph"/>
              <w:numPr>
                <w:ilvl w:val="0"/>
                <w:numId w:val="9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Service admin</w:t>
            </w:r>
          </w:p>
        </w:tc>
      </w:tr>
      <w:tr w:rsidR="00C64C59" w:rsidRPr="0038176E" w:rsidTr="00992FA9">
        <w:tc>
          <w:tcPr>
            <w:tcW w:w="467" w:type="dxa"/>
          </w:tcPr>
          <w:p w:rsidR="005548AC" w:rsidRPr="001B5B29" w:rsidRDefault="004F7B34" w:rsidP="00E151B4">
            <w:p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4</w:t>
            </w:r>
          </w:p>
        </w:tc>
        <w:tc>
          <w:tcPr>
            <w:tcW w:w="2112" w:type="dxa"/>
          </w:tcPr>
          <w:p w:rsidR="005548AC" w:rsidRPr="001B5B29" w:rsidRDefault="004F7B34" w:rsidP="00E151B4">
            <w:p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Annual Maintenance contracts</w:t>
            </w:r>
          </w:p>
        </w:tc>
        <w:tc>
          <w:tcPr>
            <w:tcW w:w="3435" w:type="dxa"/>
          </w:tcPr>
          <w:p w:rsidR="004F7B34" w:rsidRPr="001B5B29" w:rsidRDefault="00A668DC" w:rsidP="002B0D40">
            <w:pPr>
              <w:pStyle w:val="ListParagraph"/>
              <w:numPr>
                <w:ilvl w:val="0"/>
                <w:numId w:val="10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Contract entry</w:t>
            </w:r>
          </w:p>
        </w:tc>
        <w:tc>
          <w:tcPr>
            <w:tcW w:w="2398" w:type="dxa"/>
          </w:tcPr>
          <w:p w:rsidR="00652488" w:rsidRPr="001B5B29" w:rsidRDefault="00652488" w:rsidP="00A668DC">
            <w:pPr>
              <w:pStyle w:val="ListParagraph"/>
              <w:numPr>
                <w:ilvl w:val="0"/>
                <w:numId w:val="10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Service admin</w:t>
            </w:r>
          </w:p>
        </w:tc>
      </w:tr>
      <w:tr w:rsidR="00C64C59" w:rsidRPr="0038176E" w:rsidTr="00992FA9">
        <w:tc>
          <w:tcPr>
            <w:tcW w:w="467" w:type="dxa"/>
          </w:tcPr>
          <w:p w:rsidR="007934BC" w:rsidRPr="001B5B29" w:rsidRDefault="007934BC" w:rsidP="00E151B4">
            <w:p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5</w:t>
            </w:r>
          </w:p>
        </w:tc>
        <w:tc>
          <w:tcPr>
            <w:tcW w:w="2112" w:type="dxa"/>
          </w:tcPr>
          <w:p w:rsidR="007934BC" w:rsidRPr="001B5B29" w:rsidRDefault="007934BC" w:rsidP="00E151B4">
            <w:p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Complaint handling</w:t>
            </w:r>
          </w:p>
        </w:tc>
        <w:tc>
          <w:tcPr>
            <w:tcW w:w="3435" w:type="dxa"/>
          </w:tcPr>
          <w:p w:rsidR="007934BC" w:rsidRPr="001B5B29" w:rsidRDefault="00C64C59" w:rsidP="002B0D40">
            <w:pPr>
              <w:pStyle w:val="ListParagraph"/>
              <w:numPr>
                <w:ilvl w:val="0"/>
                <w:numId w:val="11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Breakdown call registration</w:t>
            </w:r>
          </w:p>
          <w:p w:rsidR="00403FC8" w:rsidRPr="001B5B29" w:rsidRDefault="00403FC8" w:rsidP="002B0D40">
            <w:pPr>
              <w:pStyle w:val="ListParagraph"/>
              <w:numPr>
                <w:ilvl w:val="0"/>
                <w:numId w:val="11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Daily complaint review process stage 1</w:t>
            </w:r>
          </w:p>
          <w:p w:rsidR="00C64C59" w:rsidRPr="001B5B29" w:rsidRDefault="00C64C59" w:rsidP="002B0D40">
            <w:pPr>
              <w:pStyle w:val="ListParagraph"/>
              <w:numPr>
                <w:ilvl w:val="0"/>
                <w:numId w:val="11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Call allocation</w:t>
            </w:r>
          </w:p>
          <w:p w:rsidR="00403FC8" w:rsidRPr="001B5B29" w:rsidRDefault="00403FC8" w:rsidP="002B0D40">
            <w:pPr>
              <w:pStyle w:val="ListParagraph"/>
              <w:numPr>
                <w:ilvl w:val="0"/>
                <w:numId w:val="11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Daily complaint review stage 2</w:t>
            </w:r>
          </w:p>
          <w:p w:rsidR="00992FA9" w:rsidRPr="001B5B29" w:rsidRDefault="00992FA9" w:rsidP="00992FA9">
            <w:pPr>
              <w:pStyle w:val="ListParagraph"/>
              <w:ind w:left="360"/>
              <w:rPr>
                <w:sz w:val="18"/>
                <w:lang w:val="en-IN" w:eastAsia="en-GB"/>
              </w:rPr>
            </w:pPr>
          </w:p>
          <w:p w:rsidR="00C64C59" w:rsidRPr="001B5B29" w:rsidRDefault="00C64C59" w:rsidP="002B0D40">
            <w:pPr>
              <w:pStyle w:val="ListParagraph"/>
              <w:numPr>
                <w:ilvl w:val="0"/>
                <w:numId w:val="11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Visit work details entry</w:t>
            </w:r>
          </w:p>
          <w:p w:rsidR="00C64C59" w:rsidRPr="001B5B29" w:rsidRDefault="00C64C59" w:rsidP="002B0D40">
            <w:pPr>
              <w:pStyle w:val="ListParagraph"/>
              <w:numPr>
                <w:ilvl w:val="0"/>
                <w:numId w:val="11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Service report entry with spares used</w:t>
            </w:r>
          </w:p>
          <w:p w:rsidR="003600AF" w:rsidRPr="001B5B29" w:rsidRDefault="003600AF" w:rsidP="002B0D40">
            <w:pPr>
              <w:pStyle w:val="ListParagraph"/>
              <w:numPr>
                <w:ilvl w:val="0"/>
                <w:numId w:val="11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Se</w:t>
            </w:r>
            <w:r w:rsidR="002F2D42" w:rsidRPr="001B5B29">
              <w:rPr>
                <w:sz w:val="18"/>
                <w:lang w:val="en-IN" w:eastAsia="en-GB"/>
              </w:rPr>
              <w:t>rvice Manual Report Upload</w:t>
            </w:r>
          </w:p>
          <w:p w:rsidR="00403FC8" w:rsidRPr="001B5B29" w:rsidRDefault="00D14E50" w:rsidP="00403FC8">
            <w:pPr>
              <w:pStyle w:val="ListParagraph"/>
              <w:numPr>
                <w:ilvl w:val="0"/>
                <w:numId w:val="11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 xml:space="preserve">Daily </w:t>
            </w:r>
            <w:r w:rsidR="00403FC8" w:rsidRPr="001B5B29">
              <w:rPr>
                <w:sz w:val="18"/>
                <w:lang w:val="en-IN" w:eastAsia="en-GB"/>
              </w:rPr>
              <w:t>complaint review stage 3</w:t>
            </w:r>
          </w:p>
        </w:tc>
        <w:tc>
          <w:tcPr>
            <w:tcW w:w="2398" w:type="dxa"/>
          </w:tcPr>
          <w:p w:rsidR="007934BC" w:rsidRPr="001B5B29" w:rsidRDefault="00C64C59" w:rsidP="002B0D40">
            <w:pPr>
              <w:pStyle w:val="ListParagraph"/>
              <w:numPr>
                <w:ilvl w:val="0"/>
                <w:numId w:val="12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Hotline</w:t>
            </w:r>
          </w:p>
          <w:p w:rsidR="00C64C59" w:rsidRDefault="00C64C59" w:rsidP="002B0D40">
            <w:pPr>
              <w:pStyle w:val="ListParagraph"/>
              <w:numPr>
                <w:ilvl w:val="0"/>
                <w:numId w:val="12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Hotline</w:t>
            </w:r>
          </w:p>
          <w:p w:rsidR="00E15007" w:rsidRPr="001B5B29" w:rsidRDefault="00E15007" w:rsidP="00E15007">
            <w:pPr>
              <w:pStyle w:val="ListParagraph"/>
              <w:ind w:left="360"/>
              <w:rPr>
                <w:sz w:val="18"/>
                <w:lang w:val="en-IN" w:eastAsia="en-GB"/>
              </w:rPr>
            </w:pPr>
          </w:p>
          <w:p w:rsidR="00403FC8" w:rsidRPr="001B5B29" w:rsidRDefault="00403FC8" w:rsidP="002B0D40">
            <w:pPr>
              <w:pStyle w:val="ListParagraph"/>
              <w:numPr>
                <w:ilvl w:val="0"/>
                <w:numId w:val="12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Hotline</w:t>
            </w:r>
          </w:p>
          <w:p w:rsidR="00403FC8" w:rsidRPr="001B5B29" w:rsidRDefault="00403FC8" w:rsidP="002B0D40">
            <w:pPr>
              <w:pStyle w:val="ListParagraph"/>
              <w:numPr>
                <w:ilvl w:val="0"/>
                <w:numId w:val="12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Customer support manager</w:t>
            </w:r>
          </w:p>
          <w:p w:rsidR="003600AF" w:rsidRPr="001B5B29" w:rsidRDefault="003600AF" w:rsidP="003600AF">
            <w:pPr>
              <w:pStyle w:val="ListParagraph"/>
              <w:numPr>
                <w:ilvl w:val="0"/>
                <w:numId w:val="12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Service engineer</w:t>
            </w:r>
          </w:p>
          <w:p w:rsidR="00992FA9" w:rsidRPr="001B5B29" w:rsidRDefault="00992FA9" w:rsidP="00A0616B">
            <w:pPr>
              <w:pStyle w:val="ListParagraph"/>
              <w:numPr>
                <w:ilvl w:val="0"/>
                <w:numId w:val="12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Service engineer</w:t>
            </w:r>
          </w:p>
          <w:p w:rsidR="00A903C5" w:rsidRDefault="00A903C5" w:rsidP="00A903C5">
            <w:pPr>
              <w:pStyle w:val="ListParagraph"/>
              <w:ind w:left="360"/>
              <w:rPr>
                <w:sz w:val="18"/>
                <w:lang w:val="en-IN" w:eastAsia="en-GB"/>
              </w:rPr>
            </w:pPr>
          </w:p>
          <w:p w:rsidR="00CA6D04" w:rsidRPr="001B5B29" w:rsidRDefault="00705923" w:rsidP="00CA6D04">
            <w:pPr>
              <w:pStyle w:val="ListParagraph"/>
              <w:numPr>
                <w:ilvl w:val="0"/>
                <w:numId w:val="12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Service engineer</w:t>
            </w:r>
          </w:p>
          <w:p w:rsidR="00403FC8" w:rsidRPr="001B5B29" w:rsidRDefault="00403FC8" w:rsidP="001B5B29">
            <w:pPr>
              <w:pStyle w:val="ListParagraph"/>
              <w:numPr>
                <w:ilvl w:val="0"/>
                <w:numId w:val="12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Customer support manager</w:t>
            </w:r>
          </w:p>
        </w:tc>
      </w:tr>
      <w:tr w:rsidR="00C64C59" w:rsidRPr="0038176E" w:rsidTr="00992FA9">
        <w:tc>
          <w:tcPr>
            <w:tcW w:w="467" w:type="dxa"/>
          </w:tcPr>
          <w:p w:rsidR="00C64C59" w:rsidRPr="001B5B29" w:rsidRDefault="00C64C59" w:rsidP="00E151B4">
            <w:p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lastRenderedPageBreak/>
              <w:t>6</w:t>
            </w:r>
          </w:p>
        </w:tc>
        <w:tc>
          <w:tcPr>
            <w:tcW w:w="2112" w:type="dxa"/>
          </w:tcPr>
          <w:p w:rsidR="00C64C59" w:rsidRPr="001B5B29" w:rsidRDefault="006D7325" w:rsidP="00E151B4">
            <w:p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 xml:space="preserve">Installation &amp; </w:t>
            </w:r>
            <w:r w:rsidR="00C64C59" w:rsidRPr="001B5B29">
              <w:rPr>
                <w:sz w:val="18"/>
                <w:lang w:val="en-IN" w:eastAsia="en-GB"/>
              </w:rPr>
              <w:t>Preventive maintenance</w:t>
            </w:r>
          </w:p>
        </w:tc>
        <w:tc>
          <w:tcPr>
            <w:tcW w:w="3435" w:type="dxa"/>
          </w:tcPr>
          <w:p w:rsidR="00C64C59" w:rsidRPr="001B5B29" w:rsidRDefault="006D7325" w:rsidP="002B0D40">
            <w:pPr>
              <w:pStyle w:val="ListParagraph"/>
              <w:numPr>
                <w:ilvl w:val="0"/>
                <w:numId w:val="13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 xml:space="preserve">Installation </w:t>
            </w:r>
            <w:r w:rsidR="00C64C59" w:rsidRPr="001B5B29">
              <w:rPr>
                <w:sz w:val="18"/>
                <w:lang w:val="en-IN" w:eastAsia="en-GB"/>
              </w:rPr>
              <w:t>call generation</w:t>
            </w:r>
          </w:p>
          <w:p w:rsidR="00705923" w:rsidRPr="001B5B29" w:rsidRDefault="00705923" w:rsidP="002B0D40">
            <w:pPr>
              <w:pStyle w:val="ListParagraph"/>
              <w:numPr>
                <w:ilvl w:val="0"/>
                <w:numId w:val="13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PM call generation</w:t>
            </w:r>
          </w:p>
          <w:p w:rsidR="00C64C59" w:rsidRPr="001B5B29" w:rsidRDefault="006D7325" w:rsidP="002B0D40">
            <w:pPr>
              <w:pStyle w:val="ListParagraph"/>
              <w:numPr>
                <w:ilvl w:val="0"/>
                <w:numId w:val="13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 xml:space="preserve">Installation &amp; </w:t>
            </w:r>
            <w:r w:rsidR="00C64C59" w:rsidRPr="001B5B29">
              <w:rPr>
                <w:sz w:val="18"/>
                <w:lang w:val="en-IN" w:eastAsia="en-GB"/>
              </w:rPr>
              <w:t>PM call visit details and closure report</w:t>
            </w:r>
          </w:p>
        </w:tc>
        <w:tc>
          <w:tcPr>
            <w:tcW w:w="2398" w:type="dxa"/>
          </w:tcPr>
          <w:p w:rsidR="00C64C59" w:rsidRPr="001B5B29" w:rsidRDefault="00C64C59" w:rsidP="003600AF">
            <w:pPr>
              <w:pStyle w:val="ListParagraph"/>
              <w:numPr>
                <w:ilvl w:val="0"/>
                <w:numId w:val="13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Service admin</w:t>
            </w:r>
          </w:p>
          <w:p w:rsidR="00705923" w:rsidRPr="001B5B29" w:rsidRDefault="00705923" w:rsidP="003600AF">
            <w:pPr>
              <w:pStyle w:val="ListParagraph"/>
              <w:numPr>
                <w:ilvl w:val="0"/>
                <w:numId w:val="13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Hotline</w:t>
            </w:r>
          </w:p>
          <w:p w:rsidR="00C64C59" w:rsidRPr="001B5B29" w:rsidRDefault="00C64C59" w:rsidP="003600AF">
            <w:pPr>
              <w:pStyle w:val="ListParagraph"/>
              <w:numPr>
                <w:ilvl w:val="0"/>
                <w:numId w:val="13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Service engineer</w:t>
            </w:r>
          </w:p>
        </w:tc>
      </w:tr>
      <w:tr w:rsidR="00C64C59" w:rsidRPr="0038176E" w:rsidTr="00992FA9">
        <w:tc>
          <w:tcPr>
            <w:tcW w:w="467" w:type="dxa"/>
          </w:tcPr>
          <w:p w:rsidR="00C64C59" w:rsidRPr="001B5B29" w:rsidRDefault="00C64C59" w:rsidP="00E151B4">
            <w:p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7</w:t>
            </w:r>
          </w:p>
        </w:tc>
        <w:tc>
          <w:tcPr>
            <w:tcW w:w="2112" w:type="dxa"/>
          </w:tcPr>
          <w:p w:rsidR="00C64C59" w:rsidRPr="001B5B29" w:rsidRDefault="00C64C59" w:rsidP="00E151B4">
            <w:p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Customer feedback</w:t>
            </w:r>
          </w:p>
        </w:tc>
        <w:tc>
          <w:tcPr>
            <w:tcW w:w="3435" w:type="dxa"/>
          </w:tcPr>
          <w:p w:rsidR="00C64C59" w:rsidRPr="001B5B29" w:rsidRDefault="00C64C59" w:rsidP="002B0D40">
            <w:pPr>
              <w:pStyle w:val="ListParagraph"/>
              <w:numPr>
                <w:ilvl w:val="0"/>
                <w:numId w:val="18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Collection of feedback</w:t>
            </w:r>
          </w:p>
        </w:tc>
        <w:tc>
          <w:tcPr>
            <w:tcW w:w="2398" w:type="dxa"/>
          </w:tcPr>
          <w:p w:rsidR="00C64C59" w:rsidRPr="001B5B29" w:rsidRDefault="00C64C59" w:rsidP="00521A7F">
            <w:pPr>
              <w:pStyle w:val="ListParagraph"/>
              <w:numPr>
                <w:ilvl w:val="0"/>
                <w:numId w:val="20"/>
              </w:numPr>
              <w:rPr>
                <w:sz w:val="18"/>
                <w:lang w:val="en-IN" w:eastAsia="en-GB"/>
              </w:rPr>
            </w:pPr>
            <w:r w:rsidRPr="001B5B29">
              <w:rPr>
                <w:sz w:val="18"/>
                <w:lang w:val="en-IN" w:eastAsia="en-GB"/>
              </w:rPr>
              <w:t>Service engineer</w:t>
            </w:r>
          </w:p>
        </w:tc>
      </w:tr>
    </w:tbl>
    <w:p w:rsidR="00D4332F" w:rsidRPr="0038176E" w:rsidRDefault="00D4332F" w:rsidP="00E151B4">
      <w:pPr>
        <w:rPr>
          <w:lang w:val="en-IN" w:eastAsia="en-GB"/>
        </w:rPr>
      </w:pPr>
    </w:p>
    <w:p w:rsidR="00B147DC" w:rsidRPr="0038176E" w:rsidRDefault="00BA2F6C" w:rsidP="00B147DC">
      <w:pPr>
        <w:pStyle w:val="Heading2"/>
        <w:rPr>
          <w:lang w:val="en-IN"/>
        </w:rPr>
      </w:pPr>
      <w:bookmarkStart w:id="17" w:name="_Toc503517689"/>
      <w:r w:rsidRPr="0038176E">
        <w:rPr>
          <w:lang w:val="en-IN"/>
        </w:rPr>
        <w:t>Type</w:t>
      </w:r>
      <w:r w:rsidR="00813B98" w:rsidRPr="0038176E">
        <w:rPr>
          <w:lang w:val="en-IN"/>
        </w:rPr>
        <w:t xml:space="preserve"> 1 - </w:t>
      </w:r>
      <w:r w:rsidR="00E151B4" w:rsidRPr="0038176E">
        <w:rPr>
          <w:lang w:val="en-IN"/>
        </w:rPr>
        <w:t>In-house Developed software</w:t>
      </w:r>
      <w:bookmarkEnd w:id="17"/>
      <w:r w:rsidR="00E151B4" w:rsidRPr="0038176E">
        <w:rPr>
          <w:lang w:val="en-IN"/>
        </w:rPr>
        <w:t xml:space="preserve"> </w:t>
      </w:r>
    </w:p>
    <w:p w:rsidR="007E5FE9" w:rsidRPr="0038176E" w:rsidRDefault="006D40B9" w:rsidP="007E5FE9">
      <w:pPr>
        <w:rPr>
          <w:lang w:val="en-IN"/>
        </w:rPr>
      </w:pPr>
      <w:r w:rsidRPr="0038176E">
        <w:rPr>
          <w:lang w:val="en-IN"/>
        </w:rPr>
        <w:t xml:space="preserve"> </w:t>
      </w:r>
      <w:r w:rsidR="00235E5E" w:rsidRPr="0038176E">
        <w:rPr>
          <w:lang w:val="en-IN"/>
        </w:rPr>
        <w:t>YES</w:t>
      </w:r>
    </w:p>
    <w:p w:rsidR="007E5FE9" w:rsidRPr="0038176E" w:rsidRDefault="007E5FE9" w:rsidP="007E5FE9">
      <w:pPr>
        <w:pStyle w:val="Heading2"/>
        <w:rPr>
          <w:lang w:val="en-IN"/>
        </w:rPr>
      </w:pPr>
      <w:bookmarkStart w:id="18" w:name="_Toc503517690"/>
      <w:r w:rsidRPr="0038176E">
        <w:rPr>
          <w:sz w:val="22"/>
          <w:lang w:val="en-IN"/>
        </w:rPr>
        <w:t>Type 2</w:t>
      </w:r>
      <w:r w:rsidRPr="0038176E">
        <w:rPr>
          <w:lang w:val="en-IN"/>
        </w:rPr>
        <w:t>- OFF The Shelf (OTS) Software</w:t>
      </w:r>
      <w:bookmarkEnd w:id="18"/>
    </w:p>
    <w:p w:rsidR="007E5FE9" w:rsidRPr="0038176E" w:rsidRDefault="00235E5E" w:rsidP="007E5FE9">
      <w:pPr>
        <w:rPr>
          <w:lang w:val="en-IN"/>
        </w:rPr>
      </w:pPr>
      <w:r w:rsidRPr="0038176E">
        <w:rPr>
          <w:lang w:val="en-IN"/>
        </w:rPr>
        <w:t xml:space="preserve"> NA</w:t>
      </w:r>
    </w:p>
    <w:p w:rsidR="007E5FE9" w:rsidRPr="0038176E" w:rsidRDefault="007E5FE9" w:rsidP="007E5FE9">
      <w:pPr>
        <w:pStyle w:val="Heading2"/>
        <w:rPr>
          <w:lang w:val="en-IN"/>
        </w:rPr>
      </w:pPr>
      <w:bookmarkStart w:id="19" w:name="_Toc503517691"/>
      <w:r w:rsidRPr="0038176E">
        <w:rPr>
          <w:lang w:val="en-IN"/>
        </w:rPr>
        <w:t>Type 3 – Disposal</w:t>
      </w:r>
      <w:bookmarkEnd w:id="19"/>
    </w:p>
    <w:p w:rsidR="00BF6CCD" w:rsidRPr="0038176E" w:rsidRDefault="00842559" w:rsidP="00BA2F6C">
      <w:pPr>
        <w:rPr>
          <w:lang w:val="en-IN"/>
        </w:rPr>
      </w:pPr>
      <w:r w:rsidRPr="0038176E">
        <w:rPr>
          <w:lang w:val="en-IN"/>
        </w:rPr>
        <w:t xml:space="preserve"> </w:t>
      </w:r>
      <w:r w:rsidR="003B3C40" w:rsidRPr="0038176E">
        <w:rPr>
          <w:lang w:val="en-IN"/>
        </w:rPr>
        <w:t xml:space="preserve">Every </w:t>
      </w:r>
      <w:r w:rsidR="00E3472C" w:rsidRPr="0038176E">
        <w:rPr>
          <w:lang w:val="en-IN"/>
        </w:rPr>
        <w:t>six-month</w:t>
      </w:r>
      <w:r w:rsidR="003B3C40" w:rsidRPr="0038176E">
        <w:rPr>
          <w:lang w:val="en-IN"/>
        </w:rPr>
        <w:t xml:space="preserve"> D</w:t>
      </w:r>
      <w:r w:rsidRPr="0038176E">
        <w:rPr>
          <w:lang w:val="en-IN"/>
        </w:rPr>
        <w:t>ata are expo</w:t>
      </w:r>
      <w:r w:rsidR="003B3C40" w:rsidRPr="0038176E">
        <w:rPr>
          <w:lang w:val="en-IN"/>
        </w:rPr>
        <w:t xml:space="preserve">rt from </w:t>
      </w:r>
      <w:r w:rsidR="00E3472C" w:rsidRPr="0038176E">
        <w:rPr>
          <w:lang w:val="en-IN"/>
        </w:rPr>
        <w:t xml:space="preserve">RITHI </w:t>
      </w:r>
      <w:r w:rsidR="003B3C40" w:rsidRPr="0038176E">
        <w:rPr>
          <w:lang w:val="en-IN"/>
        </w:rPr>
        <w:t>to google drive.</w:t>
      </w:r>
    </w:p>
    <w:p w:rsidR="00E3472C" w:rsidRPr="0038176E" w:rsidRDefault="00E3472C" w:rsidP="00BA2F6C">
      <w:pPr>
        <w:rPr>
          <w:lang w:val="en-IN"/>
        </w:rPr>
      </w:pPr>
    </w:p>
    <w:p w:rsidR="00E3472C" w:rsidRDefault="00E3472C" w:rsidP="00BA2F6C">
      <w:pPr>
        <w:rPr>
          <w:lang w:val="en-IN"/>
        </w:rPr>
      </w:pPr>
      <w:r w:rsidRPr="0038176E">
        <w:rPr>
          <w:i/>
          <w:lang w:val="en-IN"/>
        </w:rPr>
        <w:t xml:space="preserve">  </w:t>
      </w:r>
      <w:r w:rsidR="00EC6771" w:rsidRPr="0038176E">
        <w:rPr>
          <w:lang w:val="en-IN"/>
        </w:rPr>
        <w:t>The following template is used for validation of software before implementing and periodic validation of every year and as and when required.</w:t>
      </w:r>
    </w:p>
    <w:p w:rsidR="00EE54D4" w:rsidRDefault="00EE54D4" w:rsidP="00BA2F6C">
      <w:pPr>
        <w:rPr>
          <w:lang w:val="en-IN"/>
        </w:rPr>
      </w:pPr>
    </w:p>
    <w:p w:rsidR="00EE54D4" w:rsidRDefault="00EE54D4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700A06" w:rsidRDefault="00700A06" w:rsidP="00BA2F6C">
      <w:pPr>
        <w:rPr>
          <w:lang w:val="en-IN"/>
        </w:rPr>
      </w:pPr>
    </w:p>
    <w:p w:rsidR="003C2566" w:rsidRPr="0038176E" w:rsidRDefault="003C2566" w:rsidP="00BA2F6C">
      <w:pPr>
        <w:rPr>
          <w:lang w:val="en-IN"/>
        </w:rPr>
      </w:pPr>
    </w:p>
    <w:p w:rsidR="00B147DC" w:rsidRPr="0038176E" w:rsidRDefault="00BF6CCD" w:rsidP="001B5B29">
      <w:pPr>
        <w:pStyle w:val="Heading1"/>
      </w:pPr>
      <w:bookmarkStart w:id="20" w:name="_Toc503517692"/>
      <w:r w:rsidRPr="0038176E">
        <w:t>Risk Analysis and Control Measures</w:t>
      </w:r>
      <w:bookmarkEnd w:id="20"/>
    </w:p>
    <w:p w:rsidR="003321A1" w:rsidRDefault="003321A1" w:rsidP="00B147DC">
      <w:pPr>
        <w:rPr>
          <w:lang w:val="en-IN" w:eastAsia="zh-TW"/>
        </w:rPr>
      </w:pPr>
    </w:p>
    <w:p w:rsidR="003C2566" w:rsidRDefault="003C2566" w:rsidP="00B147DC">
      <w:pPr>
        <w:rPr>
          <w:lang w:val="en-IN" w:eastAsia="zh-TW"/>
        </w:rPr>
      </w:pPr>
    </w:p>
    <w:p w:rsidR="004E07BC" w:rsidRDefault="00842559" w:rsidP="00B147DC">
      <w:pPr>
        <w:rPr>
          <w:lang w:val="en-IN" w:eastAsia="zh-TW"/>
        </w:rPr>
      </w:pPr>
      <w:r w:rsidRPr="0038176E">
        <w:rPr>
          <w:lang w:val="en-IN" w:eastAsia="zh-TW"/>
        </w:rPr>
        <w:t xml:space="preserve">  Refer 2.2</w:t>
      </w:r>
    </w:p>
    <w:p w:rsidR="003C2566" w:rsidRDefault="003C2566" w:rsidP="00B147DC">
      <w:pPr>
        <w:rPr>
          <w:lang w:val="en-IN" w:eastAsia="zh-TW"/>
        </w:rPr>
      </w:pPr>
    </w:p>
    <w:p w:rsidR="003C2566" w:rsidRPr="0038176E" w:rsidRDefault="003C2566" w:rsidP="00B147DC">
      <w:pPr>
        <w:rPr>
          <w:lang w:val="en-IN" w:eastAsia="zh-TW"/>
        </w:rPr>
      </w:pPr>
    </w:p>
    <w:tbl>
      <w:tblPr>
        <w:tblStyle w:val="TableGrid"/>
        <w:tblW w:w="9086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054"/>
        <w:gridCol w:w="2078"/>
        <w:gridCol w:w="1843"/>
        <w:gridCol w:w="2126"/>
        <w:gridCol w:w="1134"/>
        <w:gridCol w:w="851"/>
      </w:tblGrid>
      <w:tr w:rsidR="002C0701" w:rsidRPr="0038176E" w:rsidTr="005A0653">
        <w:trPr>
          <w:trHeight w:val="322"/>
        </w:trPr>
        <w:tc>
          <w:tcPr>
            <w:tcW w:w="1054" w:type="dxa"/>
          </w:tcPr>
          <w:p w:rsidR="002C0701" w:rsidRPr="0038176E" w:rsidRDefault="002C0701" w:rsidP="00D57FE0">
            <w:pPr>
              <w:rPr>
                <w:b/>
                <w:sz w:val="16"/>
                <w:szCs w:val="16"/>
                <w:lang w:val="en-IN"/>
              </w:rPr>
            </w:pPr>
            <w:r w:rsidRPr="0038176E">
              <w:rPr>
                <w:b/>
                <w:sz w:val="16"/>
                <w:szCs w:val="16"/>
                <w:lang w:val="en-IN"/>
              </w:rPr>
              <w:t>Process ID</w:t>
            </w:r>
          </w:p>
        </w:tc>
        <w:tc>
          <w:tcPr>
            <w:tcW w:w="2078" w:type="dxa"/>
          </w:tcPr>
          <w:p w:rsidR="002C0701" w:rsidRPr="0038176E" w:rsidRDefault="002C0701" w:rsidP="00D57FE0">
            <w:pPr>
              <w:rPr>
                <w:b/>
                <w:sz w:val="16"/>
                <w:szCs w:val="16"/>
                <w:lang w:val="en-IN"/>
              </w:rPr>
            </w:pPr>
            <w:r w:rsidRPr="0038176E">
              <w:rPr>
                <w:b/>
                <w:sz w:val="16"/>
                <w:szCs w:val="16"/>
                <w:lang w:val="en-IN"/>
              </w:rPr>
              <w:t>Process</w:t>
            </w:r>
          </w:p>
        </w:tc>
        <w:tc>
          <w:tcPr>
            <w:tcW w:w="1843" w:type="dxa"/>
          </w:tcPr>
          <w:p w:rsidR="002C0701" w:rsidRPr="0038176E" w:rsidRDefault="002C0701" w:rsidP="00D57FE0">
            <w:pPr>
              <w:rPr>
                <w:b/>
                <w:sz w:val="16"/>
                <w:szCs w:val="16"/>
                <w:lang w:val="en-IN"/>
              </w:rPr>
            </w:pPr>
            <w:r w:rsidRPr="0038176E">
              <w:rPr>
                <w:b/>
                <w:sz w:val="16"/>
                <w:szCs w:val="16"/>
                <w:lang w:val="en-IN"/>
              </w:rPr>
              <w:t>Risk Identified</w:t>
            </w:r>
          </w:p>
        </w:tc>
        <w:tc>
          <w:tcPr>
            <w:tcW w:w="2126" w:type="dxa"/>
          </w:tcPr>
          <w:p w:rsidR="002C0701" w:rsidRPr="0038176E" w:rsidRDefault="002C0701" w:rsidP="00D57FE0">
            <w:pPr>
              <w:rPr>
                <w:b/>
                <w:sz w:val="16"/>
                <w:szCs w:val="16"/>
                <w:lang w:val="en-IN"/>
              </w:rPr>
            </w:pPr>
            <w:r w:rsidRPr="0038176E">
              <w:rPr>
                <w:b/>
                <w:sz w:val="16"/>
                <w:szCs w:val="16"/>
                <w:lang w:val="en-IN"/>
              </w:rPr>
              <w:t>Mitigation</w:t>
            </w:r>
          </w:p>
        </w:tc>
        <w:tc>
          <w:tcPr>
            <w:tcW w:w="1134" w:type="dxa"/>
          </w:tcPr>
          <w:p w:rsidR="002C0701" w:rsidRPr="0038176E" w:rsidRDefault="002C0701" w:rsidP="00D57FE0">
            <w:pPr>
              <w:rPr>
                <w:b/>
                <w:sz w:val="16"/>
                <w:szCs w:val="16"/>
                <w:lang w:val="en-IN"/>
              </w:rPr>
            </w:pPr>
            <w:r w:rsidRPr="0038176E">
              <w:rPr>
                <w:b/>
                <w:sz w:val="16"/>
                <w:szCs w:val="16"/>
                <w:lang w:val="en-IN"/>
              </w:rPr>
              <w:t>Validated By</w:t>
            </w:r>
          </w:p>
        </w:tc>
        <w:tc>
          <w:tcPr>
            <w:tcW w:w="851" w:type="dxa"/>
          </w:tcPr>
          <w:p w:rsidR="002C0701" w:rsidRPr="0038176E" w:rsidRDefault="002C0701" w:rsidP="00D57FE0">
            <w:pPr>
              <w:rPr>
                <w:b/>
                <w:sz w:val="16"/>
                <w:szCs w:val="16"/>
                <w:lang w:val="en-IN"/>
              </w:rPr>
            </w:pPr>
            <w:r w:rsidRPr="0038176E">
              <w:rPr>
                <w:b/>
                <w:sz w:val="16"/>
                <w:szCs w:val="16"/>
                <w:lang w:val="en-IN"/>
              </w:rPr>
              <w:t>Status</w:t>
            </w:r>
          </w:p>
        </w:tc>
      </w:tr>
      <w:tr w:rsidR="002C0701" w:rsidRPr="0038176E" w:rsidTr="005A0653">
        <w:trPr>
          <w:trHeight w:val="322"/>
        </w:trPr>
        <w:tc>
          <w:tcPr>
            <w:tcW w:w="105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1.1</w:t>
            </w:r>
          </w:p>
        </w:tc>
        <w:tc>
          <w:tcPr>
            <w:tcW w:w="2078" w:type="dxa"/>
          </w:tcPr>
          <w:p w:rsidR="002C0701" w:rsidRPr="0038176E" w:rsidRDefault="002C0701" w:rsidP="00D57FE0">
            <w:pPr>
              <w:jc w:val="left"/>
              <w:rPr>
                <w:b/>
                <w:sz w:val="16"/>
                <w:szCs w:val="16"/>
                <w:lang w:val="en-IN"/>
              </w:rPr>
            </w:pPr>
            <w:r w:rsidRPr="0038176E">
              <w:rPr>
                <w:b/>
                <w:sz w:val="16"/>
                <w:szCs w:val="16"/>
                <w:lang w:val="en-IN"/>
              </w:rPr>
              <w:t>Breakdown calls</w:t>
            </w:r>
          </w:p>
        </w:tc>
        <w:tc>
          <w:tcPr>
            <w:tcW w:w="1843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2126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113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</w:tr>
      <w:tr w:rsidR="002C0701" w:rsidRPr="0038176E" w:rsidTr="005A0653">
        <w:trPr>
          <w:trHeight w:val="3094"/>
        </w:trPr>
        <w:tc>
          <w:tcPr>
            <w:tcW w:w="105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1.2</w:t>
            </w:r>
          </w:p>
        </w:tc>
        <w:tc>
          <w:tcPr>
            <w:tcW w:w="2078" w:type="dxa"/>
          </w:tcPr>
          <w:p w:rsidR="00CF55E0" w:rsidRPr="00FC2D99" w:rsidRDefault="002C0701" w:rsidP="00CF55E0">
            <w:pPr>
              <w:pStyle w:val="ListParagraph"/>
              <w:numPr>
                <w:ilvl w:val="0"/>
                <w:numId w:val="20"/>
              </w:numPr>
              <w:jc w:val="left"/>
              <w:rPr>
                <w:rFonts w:ascii="Verdana" w:hAnsi="Verdana" w:cs="Times New Roman"/>
                <w:sz w:val="16"/>
                <w:szCs w:val="16"/>
                <w:lang w:val="en-IN"/>
              </w:rPr>
            </w:pPr>
            <w:r w:rsidRPr="00FC2D99">
              <w:rPr>
                <w:rFonts w:ascii="Verdana" w:hAnsi="Verdana" w:cs="Times New Roman"/>
                <w:sz w:val="16"/>
                <w:szCs w:val="16"/>
                <w:lang w:val="en-IN"/>
              </w:rPr>
              <w:t>Call registration</w:t>
            </w:r>
          </w:p>
          <w:p w:rsidR="00CF55E0" w:rsidRPr="00FC2D99" w:rsidRDefault="00CF55E0" w:rsidP="00CF55E0">
            <w:pPr>
              <w:pStyle w:val="ListParagraph"/>
              <w:ind w:left="360"/>
              <w:jc w:val="left"/>
              <w:rPr>
                <w:rFonts w:ascii="Verdana" w:hAnsi="Verdana" w:cs="Times New Roman"/>
                <w:sz w:val="16"/>
                <w:szCs w:val="16"/>
                <w:lang w:val="en-IN"/>
              </w:rPr>
            </w:pPr>
          </w:p>
          <w:p w:rsidR="00FC2D99" w:rsidRPr="00FC2D99" w:rsidRDefault="00FC2D99" w:rsidP="00CF55E0">
            <w:pPr>
              <w:pStyle w:val="ListParagraph"/>
              <w:ind w:left="360"/>
              <w:jc w:val="left"/>
              <w:rPr>
                <w:rFonts w:ascii="Verdana" w:hAnsi="Verdana" w:cs="Times New Roman"/>
                <w:sz w:val="16"/>
                <w:szCs w:val="16"/>
                <w:lang w:val="en-IN"/>
              </w:rPr>
            </w:pPr>
          </w:p>
          <w:p w:rsidR="00CF55E0" w:rsidRPr="00FC2D99" w:rsidRDefault="00CF55E0" w:rsidP="00CF55E0">
            <w:pPr>
              <w:pStyle w:val="ListParagraph"/>
              <w:numPr>
                <w:ilvl w:val="0"/>
                <w:numId w:val="20"/>
              </w:numPr>
              <w:jc w:val="left"/>
              <w:rPr>
                <w:rFonts w:ascii="Verdana" w:hAnsi="Verdana" w:cs="Times New Roman"/>
                <w:sz w:val="16"/>
                <w:szCs w:val="16"/>
                <w:lang w:val="en-IN"/>
              </w:rPr>
            </w:pPr>
            <w:r w:rsidRPr="00FC2D99">
              <w:rPr>
                <w:rFonts w:ascii="Verdana" w:hAnsi="Verdana" w:cs="Times New Roman"/>
                <w:sz w:val="16"/>
                <w:szCs w:val="16"/>
                <w:lang w:val="en-IN"/>
              </w:rPr>
              <w:t>Daily complaint review stage 1</w:t>
            </w:r>
          </w:p>
          <w:p w:rsidR="00CF55E0" w:rsidRPr="00FC2D99" w:rsidRDefault="00CF55E0" w:rsidP="00107819">
            <w:pPr>
              <w:pStyle w:val="ListParagraph"/>
              <w:ind w:left="360"/>
              <w:jc w:val="left"/>
              <w:rPr>
                <w:rFonts w:ascii="Verdana" w:hAnsi="Verdana" w:cs="Times New Roman"/>
                <w:sz w:val="16"/>
                <w:szCs w:val="16"/>
                <w:lang w:val="en-IN"/>
              </w:rPr>
            </w:pPr>
          </w:p>
          <w:p w:rsidR="00E35990" w:rsidRDefault="00E35990" w:rsidP="00E35990">
            <w:pPr>
              <w:jc w:val="left"/>
              <w:rPr>
                <w:sz w:val="16"/>
                <w:szCs w:val="16"/>
                <w:lang w:val="en-IN"/>
              </w:rPr>
            </w:pPr>
          </w:p>
          <w:p w:rsidR="00CF55E0" w:rsidRPr="0038176E" w:rsidRDefault="00E35990" w:rsidP="00CF55E0">
            <w:pPr>
              <w:jc w:val="left"/>
              <w:rPr>
                <w:sz w:val="16"/>
                <w:szCs w:val="16"/>
                <w:lang w:val="en-IN"/>
              </w:rPr>
            </w:pPr>
            <w:r>
              <w:rPr>
                <w:sz w:val="16"/>
                <w:szCs w:val="16"/>
                <w:lang w:val="en-IN"/>
              </w:rPr>
              <w:t xml:space="preserve"> </w:t>
            </w:r>
          </w:p>
          <w:p w:rsidR="002C0701" w:rsidRPr="0038176E" w:rsidRDefault="002C0701" w:rsidP="00E35990">
            <w:pPr>
              <w:jc w:val="left"/>
              <w:rPr>
                <w:sz w:val="16"/>
                <w:szCs w:val="16"/>
                <w:lang w:val="en-IN"/>
              </w:rPr>
            </w:pPr>
          </w:p>
        </w:tc>
        <w:tc>
          <w:tcPr>
            <w:tcW w:w="1843" w:type="dxa"/>
          </w:tcPr>
          <w:p w:rsidR="002C0701" w:rsidRPr="00FC2D99" w:rsidRDefault="002C0701" w:rsidP="00E35990">
            <w:pPr>
              <w:pStyle w:val="ListParagraph"/>
              <w:numPr>
                <w:ilvl w:val="0"/>
                <w:numId w:val="20"/>
              </w:numPr>
              <w:rPr>
                <w:rFonts w:ascii="Verdana" w:hAnsi="Verdana" w:cs="Times New Roman"/>
                <w:sz w:val="16"/>
                <w:szCs w:val="16"/>
                <w:lang w:val="en-IN"/>
              </w:rPr>
            </w:pPr>
            <w:r w:rsidRPr="00FC2D99">
              <w:rPr>
                <w:rFonts w:ascii="Verdana" w:hAnsi="Verdana" w:cs="Times New Roman"/>
                <w:sz w:val="16"/>
                <w:szCs w:val="16"/>
                <w:lang w:val="en-IN"/>
              </w:rPr>
              <w:t>Wrong customer ID entry</w:t>
            </w:r>
          </w:p>
          <w:p w:rsidR="00E35990" w:rsidRPr="00FC2D99" w:rsidRDefault="00E35990" w:rsidP="00E35990">
            <w:pPr>
              <w:pStyle w:val="ListParagraph"/>
              <w:numPr>
                <w:ilvl w:val="0"/>
                <w:numId w:val="20"/>
              </w:numPr>
              <w:rPr>
                <w:rFonts w:ascii="Verdana" w:hAnsi="Verdana" w:cs="Times New Roman"/>
                <w:sz w:val="16"/>
                <w:szCs w:val="16"/>
                <w:lang w:val="en-IN"/>
              </w:rPr>
            </w:pPr>
            <w:r w:rsidRPr="00FC2D99">
              <w:rPr>
                <w:rFonts w:ascii="Verdana" w:hAnsi="Verdana" w:cs="Times New Roman"/>
                <w:sz w:val="16"/>
                <w:szCs w:val="16"/>
                <w:lang w:val="en-IN"/>
              </w:rPr>
              <w:t xml:space="preserve"> Not capturing relevant information like public health threat, death, serious incident</w:t>
            </w:r>
          </w:p>
          <w:p w:rsidR="00E35990" w:rsidRPr="0038176E" w:rsidRDefault="00E35990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2126" w:type="dxa"/>
          </w:tcPr>
          <w:p w:rsidR="00107819" w:rsidRPr="00FC2D99" w:rsidRDefault="002C0701" w:rsidP="00107819">
            <w:pPr>
              <w:pStyle w:val="ListParagraph"/>
              <w:numPr>
                <w:ilvl w:val="0"/>
                <w:numId w:val="20"/>
              </w:numPr>
              <w:rPr>
                <w:rFonts w:ascii="Verdana" w:hAnsi="Verdana" w:cs="Times New Roman"/>
                <w:sz w:val="16"/>
                <w:szCs w:val="16"/>
                <w:lang w:val="en-IN"/>
              </w:rPr>
            </w:pPr>
            <w:r w:rsidRPr="00FC2D99">
              <w:rPr>
                <w:rFonts w:ascii="Verdana" w:hAnsi="Verdana" w:cs="Times New Roman"/>
                <w:sz w:val="16"/>
                <w:szCs w:val="16"/>
                <w:lang w:val="en-IN"/>
              </w:rPr>
              <w:t>Linked with cu</w:t>
            </w:r>
            <w:r w:rsidR="007D3A47" w:rsidRPr="00FC2D99">
              <w:rPr>
                <w:rFonts w:ascii="Verdana" w:hAnsi="Verdana" w:cs="Times New Roman"/>
                <w:sz w:val="16"/>
                <w:szCs w:val="16"/>
                <w:lang w:val="en-IN"/>
              </w:rPr>
              <w:t>s</w:t>
            </w:r>
            <w:r w:rsidRPr="00FC2D99">
              <w:rPr>
                <w:rFonts w:ascii="Verdana" w:hAnsi="Verdana" w:cs="Times New Roman"/>
                <w:sz w:val="16"/>
                <w:szCs w:val="16"/>
                <w:lang w:val="en-IN"/>
              </w:rPr>
              <w:t>t</w:t>
            </w:r>
            <w:r w:rsidR="007D3A47" w:rsidRPr="00FC2D99">
              <w:rPr>
                <w:rFonts w:ascii="Verdana" w:hAnsi="Verdana" w:cs="Times New Roman"/>
                <w:sz w:val="16"/>
                <w:szCs w:val="16"/>
                <w:lang w:val="en-IN"/>
              </w:rPr>
              <w:t>omer v</w:t>
            </w:r>
            <w:r w:rsidRPr="00FC2D99">
              <w:rPr>
                <w:rFonts w:ascii="Verdana" w:hAnsi="Verdana" w:cs="Times New Roman"/>
                <w:sz w:val="16"/>
                <w:szCs w:val="16"/>
                <w:lang w:val="en-IN"/>
              </w:rPr>
              <w:t>s Product model/Sl no</w:t>
            </w:r>
          </w:p>
          <w:p w:rsidR="00FC2D99" w:rsidRPr="00FC2D99" w:rsidRDefault="00FC2D99" w:rsidP="00FC2D99">
            <w:pPr>
              <w:pStyle w:val="ListParagraph"/>
              <w:ind w:left="360"/>
              <w:rPr>
                <w:rFonts w:ascii="Verdana" w:hAnsi="Verdana" w:cs="Times New Roman"/>
                <w:sz w:val="16"/>
                <w:szCs w:val="16"/>
                <w:lang w:val="en-IN"/>
              </w:rPr>
            </w:pPr>
          </w:p>
          <w:p w:rsidR="00107819" w:rsidRPr="00107819" w:rsidRDefault="00107819" w:rsidP="003D21A6">
            <w:pPr>
              <w:pStyle w:val="ListParagraph"/>
              <w:numPr>
                <w:ilvl w:val="0"/>
                <w:numId w:val="20"/>
              </w:numPr>
              <w:rPr>
                <w:sz w:val="16"/>
                <w:szCs w:val="16"/>
                <w:lang w:val="en-IN"/>
              </w:rPr>
            </w:pPr>
            <w:r w:rsidRPr="00FC2D99">
              <w:rPr>
                <w:rFonts w:ascii="Verdana" w:hAnsi="Verdana" w:cs="Times New Roman"/>
                <w:sz w:val="16"/>
                <w:szCs w:val="16"/>
                <w:lang w:val="en-IN"/>
              </w:rPr>
              <w:t>Mandatory field to capture all the three parameters during complaint registration process completion.</w:t>
            </w:r>
          </w:p>
        </w:tc>
        <w:tc>
          <w:tcPr>
            <w:tcW w:w="113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</w:tr>
      <w:tr w:rsidR="002C0701" w:rsidRPr="0038176E" w:rsidTr="005A0653">
        <w:trPr>
          <w:trHeight w:val="322"/>
        </w:trPr>
        <w:tc>
          <w:tcPr>
            <w:tcW w:w="105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1.3</w:t>
            </w:r>
          </w:p>
        </w:tc>
        <w:tc>
          <w:tcPr>
            <w:tcW w:w="2078" w:type="dxa"/>
          </w:tcPr>
          <w:p w:rsidR="002C0701" w:rsidRPr="0038176E" w:rsidRDefault="002C0701" w:rsidP="00D57FE0">
            <w:pPr>
              <w:jc w:val="left"/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Call allocation</w:t>
            </w:r>
          </w:p>
        </w:tc>
        <w:tc>
          <w:tcPr>
            <w:tcW w:w="1843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Wrong Engineer entry</w:t>
            </w:r>
          </w:p>
        </w:tc>
        <w:tc>
          <w:tcPr>
            <w:tcW w:w="2126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Engineers linked with customers/Engineers not accept the calls</w:t>
            </w:r>
          </w:p>
        </w:tc>
        <w:tc>
          <w:tcPr>
            <w:tcW w:w="113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</w:tr>
      <w:tr w:rsidR="002C0701" w:rsidRPr="0038176E" w:rsidTr="005A0653">
        <w:trPr>
          <w:trHeight w:val="555"/>
        </w:trPr>
        <w:tc>
          <w:tcPr>
            <w:tcW w:w="105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1.4</w:t>
            </w:r>
          </w:p>
        </w:tc>
        <w:tc>
          <w:tcPr>
            <w:tcW w:w="2078" w:type="dxa"/>
          </w:tcPr>
          <w:p w:rsidR="002C0701" w:rsidRPr="0038176E" w:rsidRDefault="002C0701" w:rsidP="00D57FE0">
            <w:pPr>
              <w:jc w:val="left"/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Call Acknowledgement</w:t>
            </w:r>
          </w:p>
        </w:tc>
        <w:tc>
          <w:tcPr>
            <w:tcW w:w="1843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-</w:t>
            </w:r>
          </w:p>
        </w:tc>
        <w:tc>
          <w:tcPr>
            <w:tcW w:w="2126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-</w:t>
            </w:r>
          </w:p>
        </w:tc>
        <w:tc>
          <w:tcPr>
            <w:tcW w:w="113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</w:tr>
      <w:tr w:rsidR="002C0701" w:rsidRPr="0038176E" w:rsidTr="005A0653">
        <w:trPr>
          <w:trHeight w:val="322"/>
        </w:trPr>
        <w:tc>
          <w:tcPr>
            <w:tcW w:w="105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 xml:space="preserve">1.5 </w:t>
            </w:r>
          </w:p>
        </w:tc>
        <w:tc>
          <w:tcPr>
            <w:tcW w:w="2078" w:type="dxa"/>
          </w:tcPr>
          <w:p w:rsidR="002C0701" w:rsidRPr="0038176E" w:rsidRDefault="002C0701" w:rsidP="00D57FE0">
            <w:pPr>
              <w:jc w:val="left"/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Spare Plan</w:t>
            </w:r>
          </w:p>
        </w:tc>
        <w:tc>
          <w:tcPr>
            <w:tcW w:w="1843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NA</w:t>
            </w:r>
          </w:p>
        </w:tc>
        <w:tc>
          <w:tcPr>
            <w:tcW w:w="2126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113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</w:tr>
      <w:tr w:rsidR="002C0701" w:rsidRPr="0038176E" w:rsidTr="005A0653">
        <w:trPr>
          <w:trHeight w:val="322"/>
        </w:trPr>
        <w:tc>
          <w:tcPr>
            <w:tcW w:w="105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1.6</w:t>
            </w:r>
          </w:p>
        </w:tc>
        <w:tc>
          <w:tcPr>
            <w:tcW w:w="2078" w:type="dxa"/>
          </w:tcPr>
          <w:p w:rsidR="002C0701" w:rsidRPr="0038176E" w:rsidRDefault="002C0701" w:rsidP="00D57FE0">
            <w:pPr>
              <w:jc w:val="left"/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Product status check (CMC/WGP)</w:t>
            </w:r>
          </w:p>
        </w:tc>
        <w:tc>
          <w:tcPr>
            <w:tcW w:w="1843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-</w:t>
            </w:r>
          </w:p>
        </w:tc>
        <w:tc>
          <w:tcPr>
            <w:tcW w:w="2126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113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</w:tr>
      <w:tr w:rsidR="002C0701" w:rsidRPr="0038176E" w:rsidTr="005A0653">
        <w:trPr>
          <w:trHeight w:val="322"/>
        </w:trPr>
        <w:tc>
          <w:tcPr>
            <w:tcW w:w="105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1.7</w:t>
            </w:r>
          </w:p>
        </w:tc>
        <w:tc>
          <w:tcPr>
            <w:tcW w:w="2078" w:type="dxa"/>
          </w:tcPr>
          <w:p w:rsidR="002C0701" w:rsidRPr="0038176E" w:rsidRDefault="002C0701" w:rsidP="00D57FE0">
            <w:pPr>
              <w:jc w:val="left"/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Spares request</w:t>
            </w:r>
          </w:p>
        </w:tc>
        <w:tc>
          <w:tcPr>
            <w:tcW w:w="1843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Wrong spare request</w:t>
            </w:r>
          </w:p>
        </w:tc>
        <w:tc>
          <w:tcPr>
            <w:tcW w:w="2126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Approval by managers</w:t>
            </w:r>
          </w:p>
        </w:tc>
        <w:tc>
          <w:tcPr>
            <w:tcW w:w="113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</w:tr>
      <w:tr w:rsidR="002C0701" w:rsidRPr="0038176E" w:rsidTr="005A0653">
        <w:trPr>
          <w:trHeight w:val="322"/>
        </w:trPr>
        <w:tc>
          <w:tcPr>
            <w:tcW w:w="105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1.8</w:t>
            </w:r>
          </w:p>
        </w:tc>
        <w:tc>
          <w:tcPr>
            <w:tcW w:w="2078" w:type="dxa"/>
          </w:tcPr>
          <w:p w:rsidR="002C0701" w:rsidRPr="0038176E" w:rsidRDefault="002C0701" w:rsidP="00D57FE0">
            <w:pPr>
              <w:jc w:val="left"/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Check stock</w:t>
            </w:r>
          </w:p>
        </w:tc>
        <w:tc>
          <w:tcPr>
            <w:tcW w:w="1843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-</w:t>
            </w:r>
          </w:p>
        </w:tc>
        <w:tc>
          <w:tcPr>
            <w:tcW w:w="2126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113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</w:tr>
      <w:tr w:rsidR="002C0701" w:rsidRPr="0038176E" w:rsidTr="005A0653">
        <w:trPr>
          <w:trHeight w:val="307"/>
        </w:trPr>
        <w:tc>
          <w:tcPr>
            <w:tcW w:w="105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1.9</w:t>
            </w:r>
          </w:p>
        </w:tc>
        <w:tc>
          <w:tcPr>
            <w:tcW w:w="2078" w:type="dxa"/>
          </w:tcPr>
          <w:p w:rsidR="002C0701" w:rsidRPr="0038176E" w:rsidRDefault="002C0701" w:rsidP="00D57FE0">
            <w:pPr>
              <w:jc w:val="left"/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Spares Dispatch</w:t>
            </w:r>
          </w:p>
        </w:tc>
        <w:tc>
          <w:tcPr>
            <w:tcW w:w="1843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Spare dispatch to different engineer</w:t>
            </w:r>
          </w:p>
        </w:tc>
        <w:tc>
          <w:tcPr>
            <w:tcW w:w="2126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Spares request linked with engineer name</w:t>
            </w:r>
            <w:r w:rsidR="00521A7F" w:rsidRPr="0038176E">
              <w:rPr>
                <w:sz w:val="16"/>
                <w:szCs w:val="16"/>
                <w:lang w:val="en-IN"/>
              </w:rPr>
              <w:t>.</w:t>
            </w:r>
          </w:p>
        </w:tc>
        <w:tc>
          <w:tcPr>
            <w:tcW w:w="113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</w:tr>
      <w:tr w:rsidR="002C0701" w:rsidRPr="0038176E" w:rsidTr="005A0653">
        <w:trPr>
          <w:trHeight w:val="322"/>
        </w:trPr>
        <w:tc>
          <w:tcPr>
            <w:tcW w:w="105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1.10</w:t>
            </w:r>
          </w:p>
        </w:tc>
        <w:tc>
          <w:tcPr>
            <w:tcW w:w="2078" w:type="dxa"/>
          </w:tcPr>
          <w:p w:rsidR="002C0701" w:rsidRPr="0038176E" w:rsidRDefault="002C0701" w:rsidP="00D57FE0">
            <w:pPr>
              <w:jc w:val="left"/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Call completion</w:t>
            </w:r>
          </w:p>
        </w:tc>
        <w:tc>
          <w:tcPr>
            <w:tcW w:w="1843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NA</w:t>
            </w:r>
          </w:p>
        </w:tc>
        <w:tc>
          <w:tcPr>
            <w:tcW w:w="2126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1134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</w:tr>
      <w:tr w:rsidR="002C0701" w:rsidRPr="0038176E" w:rsidTr="003D21A6">
        <w:trPr>
          <w:trHeight w:val="450"/>
        </w:trPr>
        <w:tc>
          <w:tcPr>
            <w:tcW w:w="1054" w:type="dxa"/>
          </w:tcPr>
          <w:p w:rsidR="002C0701" w:rsidRDefault="002C0701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1.11</w:t>
            </w:r>
          </w:p>
          <w:p w:rsidR="003D21A6" w:rsidRPr="0038176E" w:rsidRDefault="003D21A6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2078" w:type="dxa"/>
          </w:tcPr>
          <w:p w:rsidR="002C0701" w:rsidRPr="0038176E" w:rsidRDefault="002C0701" w:rsidP="00D57FE0">
            <w:pPr>
              <w:jc w:val="left"/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Report generation</w:t>
            </w:r>
          </w:p>
        </w:tc>
        <w:tc>
          <w:tcPr>
            <w:tcW w:w="1843" w:type="dxa"/>
          </w:tcPr>
          <w:p w:rsidR="002C0701" w:rsidRPr="0038176E" w:rsidRDefault="006726D9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-</w:t>
            </w:r>
          </w:p>
        </w:tc>
        <w:tc>
          <w:tcPr>
            <w:tcW w:w="2126" w:type="dxa"/>
          </w:tcPr>
          <w:p w:rsidR="002C0701" w:rsidRPr="0038176E" w:rsidRDefault="006726D9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-</w:t>
            </w:r>
          </w:p>
        </w:tc>
        <w:tc>
          <w:tcPr>
            <w:tcW w:w="1134" w:type="dxa"/>
          </w:tcPr>
          <w:p w:rsidR="002C0701" w:rsidRPr="0038176E" w:rsidRDefault="002C0701" w:rsidP="00D57FE0">
            <w:pPr>
              <w:rPr>
                <w:b/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2C0701" w:rsidRPr="0038176E" w:rsidRDefault="002C0701" w:rsidP="00D57FE0">
            <w:pPr>
              <w:rPr>
                <w:sz w:val="16"/>
                <w:szCs w:val="16"/>
                <w:lang w:val="en-IN"/>
              </w:rPr>
            </w:pPr>
          </w:p>
        </w:tc>
      </w:tr>
      <w:tr w:rsidR="003D21A6" w:rsidRPr="0038176E" w:rsidTr="005A0653">
        <w:trPr>
          <w:trHeight w:val="330"/>
        </w:trPr>
        <w:tc>
          <w:tcPr>
            <w:tcW w:w="1054" w:type="dxa"/>
          </w:tcPr>
          <w:p w:rsidR="003D21A6" w:rsidRPr="003D21A6" w:rsidRDefault="003D21A6" w:rsidP="00700A06">
            <w:pPr>
              <w:rPr>
                <w:sz w:val="16"/>
                <w:szCs w:val="16"/>
                <w:lang w:val="en-IN"/>
              </w:rPr>
            </w:pPr>
            <w:r w:rsidRPr="003D21A6">
              <w:rPr>
                <w:sz w:val="16"/>
                <w:szCs w:val="16"/>
                <w:lang w:val="en-IN"/>
              </w:rPr>
              <w:t>1.12</w:t>
            </w:r>
          </w:p>
        </w:tc>
        <w:tc>
          <w:tcPr>
            <w:tcW w:w="2078" w:type="dxa"/>
          </w:tcPr>
          <w:p w:rsidR="003D21A6" w:rsidRPr="003D21A6" w:rsidRDefault="003D21A6" w:rsidP="00700A06">
            <w:pPr>
              <w:jc w:val="left"/>
              <w:rPr>
                <w:sz w:val="16"/>
                <w:szCs w:val="16"/>
                <w:lang w:val="en-IN"/>
              </w:rPr>
            </w:pPr>
            <w:r w:rsidRPr="003D21A6">
              <w:rPr>
                <w:sz w:val="16"/>
                <w:szCs w:val="16"/>
                <w:lang w:val="en-IN"/>
              </w:rPr>
              <w:t>Report Acknowledgement</w:t>
            </w:r>
          </w:p>
        </w:tc>
        <w:tc>
          <w:tcPr>
            <w:tcW w:w="1843" w:type="dxa"/>
          </w:tcPr>
          <w:p w:rsidR="003D21A6" w:rsidRPr="003D21A6" w:rsidRDefault="003D21A6" w:rsidP="00700A06">
            <w:pPr>
              <w:rPr>
                <w:sz w:val="16"/>
                <w:szCs w:val="16"/>
                <w:lang w:val="en-IN"/>
              </w:rPr>
            </w:pPr>
            <w:r w:rsidRPr="003D21A6">
              <w:rPr>
                <w:sz w:val="16"/>
                <w:szCs w:val="16"/>
                <w:lang w:val="en-IN"/>
              </w:rPr>
              <w:t>-</w:t>
            </w:r>
          </w:p>
        </w:tc>
        <w:tc>
          <w:tcPr>
            <w:tcW w:w="2126" w:type="dxa"/>
          </w:tcPr>
          <w:p w:rsidR="003D21A6" w:rsidRPr="0038176E" w:rsidRDefault="00BD1403" w:rsidP="00D57FE0">
            <w:pPr>
              <w:rPr>
                <w:sz w:val="16"/>
                <w:szCs w:val="16"/>
                <w:lang w:val="en-IN"/>
              </w:rPr>
            </w:pPr>
            <w:r>
              <w:rPr>
                <w:sz w:val="16"/>
                <w:szCs w:val="16"/>
                <w:lang w:val="en-IN"/>
              </w:rPr>
              <w:t>-</w:t>
            </w:r>
          </w:p>
        </w:tc>
        <w:tc>
          <w:tcPr>
            <w:tcW w:w="1134" w:type="dxa"/>
          </w:tcPr>
          <w:p w:rsidR="003D21A6" w:rsidRPr="003D21A6" w:rsidRDefault="003D21A6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3D21A6" w:rsidRPr="0038176E" w:rsidRDefault="003D21A6" w:rsidP="00D57FE0">
            <w:pPr>
              <w:rPr>
                <w:sz w:val="16"/>
                <w:szCs w:val="16"/>
                <w:lang w:val="en-IN"/>
              </w:rPr>
            </w:pPr>
          </w:p>
        </w:tc>
      </w:tr>
      <w:tr w:rsidR="003D21A6" w:rsidRPr="0038176E" w:rsidTr="005A0653">
        <w:trPr>
          <w:trHeight w:val="322"/>
        </w:trPr>
        <w:tc>
          <w:tcPr>
            <w:tcW w:w="1054" w:type="dxa"/>
          </w:tcPr>
          <w:p w:rsidR="003D21A6" w:rsidRPr="0038176E" w:rsidRDefault="003D21A6" w:rsidP="002C0701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2.1</w:t>
            </w:r>
          </w:p>
        </w:tc>
        <w:tc>
          <w:tcPr>
            <w:tcW w:w="2078" w:type="dxa"/>
          </w:tcPr>
          <w:p w:rsidR="003D21A6" w:rsidRPr="0038176E" w:rsidRDefault="003D21A6" w:rsidP="002C0701">
            <w:pPr>
              <w:jc w:val="left"/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PM Schedules/Startup Report Monthly List &amp; individual call allocation in RITHI</w:t>
            </w:r>
          </w:p>
        </w:tc>
        <w:tc>
          <w:tcPr>
            <w:tcW w:w="1843" w:type="dxa"/>
          </w:tcPr>
          <w:p w:rsidR="003D21A6" w:rsidRPr="0038176E" w:rsidRDefault="003D21A6" w:rsidP="00385113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Pm schedules wrongly allocated by Hotline Engineer</w:t>
            </w:r>
          </w:p>
        </w:tc>
        <w:tc>
          <w:tcPr>
            <w:tcW w:w="2126" w:type="dxa"/>
          </w:tcPr>
          <w:p w:rsidR="003D21A6" w:rsidRPr="0038176E" w:rsidRDefault="003D21A6" w:rsidP="00D57FE0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PM schedule automatically allocated by engineer’s</w:t>
            </w:r>
          </w:p>
        </w:tc>
        <w:tc>
          <w:tcPr>
            <w:tcW w:w="1134" w:type="dxa"/>
          </w:tcPr>
          <w:p w:rsidR="003D21A6" w:rsidRPr="0038176E" w:rsidRDefault="003D21A6" w:rsidP="00D57FE0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3D21A6" w:rsidRPr="0038176E" w:rsidRDefault="003D21A6" w:rsidP="00D57FE0">
            <w:pPr>
              <w:rPr>
                <w:sz w:val="16"/>
                <w:szCs w:val="16"/>
                <w:lang w:val="en-IN"/>
              </w:rPr>
            </w:pPr>
          </w:p>
        </w:tc>
      </w:tr>
      <w:tr w:rsidR="003D21A6" w:rsidRPr="0038176E" w:rsidTr="005A0653">
        <w:trPr>
          <w:trHeight w:val="1732"/>
        </w:trPr>
        <w:tc>
          <w:tcPr>
            <w:tcW w:w="1054" w:type="dxa"/>
          </w:tcPr>
          <w:p w:rsidR="003D21A6" w:rsidRPr="0038176E" w:rsidRDefault="003D21A6" w:rsidP="002C0701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lastRenderedPageBreak/>
              <w:t>2.2</w:t>
            </w:r>
          </w:p>
        </w:tc>
        <w:tc>
          <w:tcPr>
            <w:tcW w:w="2078" w:type="dxa"/>
          </w:tcPr>
          <w:p w:rsidR="003D21A6" w:rsidRPr="0038176E" w:rsidRDefault="003D21A6" w:rsidP="002C0701">
            <w:pPr>
              <w:jc w:val="left"/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>Data Storage</w:t>
            </w:r>
          </w:p>
        </w:tc>
        <w:tc>
          <w:tcPr>
            <w:tcW w:w="1843" w:type="dxa"/>
          </w:tcPr>
          <w:p w:rsidR="003D21A6" w:rsidRPr="0038176E" w:rsidRDefault="003D21A6" w:rsidP="00EE54D4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 xml:space="preserve">Data Stored in Air liquide kite cloud (google) – google outage leads to non-functioning of RITHI </w:t>
            </w:r>
          </w:p>
        </w:tc>
        <w:tc>
          <w:tcPr>
            <w:tcW w:w="2126" w:type="dxa"/>
          </w:tcPr>
          <w:p w:rsidR="003D21A6" w:rsidRPr="0038176E" w:rsidRDefault="003D21A6" w:rsidP="00207BC3">
            <w:pPr>
              <w:rPr>
                <w:sz w:val="16"/>
                <w:szCs w:val="16"/>
                <w:lang w:val="en-IN"/>
              </w:rPr>
            </w:pPr>
            <w:r w:rsidRPr="0038176E">
              <w:rPr>
                <w:sz w:val="16"/>
                <w:szCs w:val="16"/>
                <w:lang w:val="en-IN"/>
              </w:rPr>
              <w:t xml:space="preserve">No data loss, only delay in Operations. It’s automatically retrieves. </w:t>
            </w:r>
          </w:p>
        </w:tc>
        <w:tc>
          <w:tcPr>
            <w:tcW w:w="1134" w:type="dxa"/>
          </w:tcPr>
          <w:p w:rsidR="003D21A6" w:rsidRPr="0038176E" w:rsidRDefault="003D21A6" w:rsidP="002C0701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3D21A6" w:rsidRPr="0038176E" w:rsidRDefault="003D21A6" w:rsidP="002C0701">
            <w:pPr>
              <w:rPr>
                <w:sz w:val="16"/>
                <w:szCs w:val="16"/>
                <w:lang w:val="en-IN"/>
              </w:rPr>
            </w:pPr>
          </w:p>
        </w:tc>
      </w:tr>
      <w:tr w:rsidR="003D21A6" w:rsidRPr="0038176E" w:rsidTr="005A0653">
        <w:trPr>
          <w:trHeight w:val="1685"/>
        </w:trPr>
        <w:tc>
          <w:tcPr>
            <w:tcW w:w="1054" w:type="dxa"/>
          </w:tcPr>
          <w:p w:rsidR="003D21A6" w:rsidRPr="0038176E" w:rsidRDefault="003D21A6" w:rsidP="00591C30">
            <w:pPr>
              <w:jc w:val="left"/>
              <w:rPr>
                <w:sz w:val="16"/>
                <w:szCs w:val="16"/>
                <w:lang w:val="en-IN"/>
              </w:rPr>
            </w:pPr>
            <w:r w:rsidRPr="00591C30">
              <w:rPr>
                <w:sz w:val="16"/>
                <w:szCs w:val="16"/>
                <w:lang w:val="en-IN"/>
              </w:rPr>
              <w:t>1.</w:t>
            </w:r>
            <w:r w:rsidR="007F6745">
              <w:rPr>
                <w:sz w:val="16"/>
                <w:szCs w:val="16"/>
                <w:lang w:val="en-IN"/>
              </w:rPr>
              <w:t>13</w:t>
            </w:r>
          </w:p>
        </w:tc>
        <w:tc>
          <w:tcPr>
            <w:tcW w:w="2078" w:type="dxa"/>
          </w:tcPr>
          <w:p w:rsidR="003D21A6" w:rsidRPr="0038176E" w:rsidRDefault="003D21A6" w:rsidP="002C0701">
            <w:pPr>
              <w:jc w:val="left"/>
              <w:rPr>
                <w:sz w:val="16"/>
                <w:szCs w:val="16"/>
                <w:lang w:val="en-IN"/>
              </w:rPr>
            </w:pPr>
            <w:r>
              <w:rPr>
                <w:sz w:val="16"/>
                <w:szCs w:val="16"/>
                <w:lang w:val="en-IN"/>
              </w:rPr>
              <w:t>Daily complaint review stage 2</w:t>
            </w:r>
          </w:p>
        </w:tc>
        <w:tc>
          <w:tcPr>
            <w:tcW w:w="1843" w:type="dxa"/>
          </w:tcPr>
          <w:p w:rsidR="003D21A6" w:rsidRPr="0038176E" w:rsidRDefault="003D21A6" w:rsidP="000C4A38">
            <w:pPr>
              <w:rPr>
                <w:sz w:val="16"/>
                <w:szCs w:val="16"/>
                <w:lang w:val="en-IN"/>
              </w:rPr>
            </w:pPr>
            <w:r>
              <w:rPr>
                <w:sz w:val="16"/>
                <w:szCs w:val="16"/>
                <w:lang w:val="en-IN"/>
              </w:rPr>
              <w:t>Not capturing relevant information like Warranty failure, clinical impact, frequent failure</w:t>
            </w:r>
          </w:p>
        </w:tc>
        <w:tc>
          <w:tcPr>
            <w:tcW w:w="2126" w:type="dxa"/>
          </w:tcPr>
          <w:p w:rsidR="003D21A6" w:rsidRPr="0038176E" w:rsidRDefault="003D21A6" w:rsidP="000C4A38">
            <w:pPr>
              <w:rPr>
                <w:sz w:val="16"/>
                <w:szCs w:val="16"/>
                <w:lang w:val="en-IN"/>
              </w:rPr>
            </w:pPr>
            <w:r>
              <w:rPr>
                <w:sz w:val="16"/>
                <w:szCs w:val="16"/>
                <w:lang w:val="en-IN"/>
              </w:rPr>
              <w:t xml:space="preserve">Mandatory field to capture all the three parameters during daily customer complaint review stage 2 </w:t>
            </w:r>
          </w:p>
        </w:tc>
        <w:tc>
          <w:tcPr>
            <w:tcW w:w="1134" w:type="dxa"/>
          </w:tcPr>
          <w:p w:rsidR="003D21A6" w:rsidRPr="0038176E" w:rsidRDefault="003D21A6" w:rsidP="002C0701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3D21A6" w:rsidRPr="0038176E" w:rsidRDefault="003D21A6" w:rsidP="002C0701">
            <w:pPr>
              <w:rPr>
                <w:sz w:val="16"/>
                <w:szCs w:val="16"/>
                <w:lang w:val="en-IN"/>
              </w:rPr>
            </w:pPr>
          </w:p>
        </w:tc>
      </w:tr>
      <w:tr w:rsidR="003D21A6" w:rsidRPr="0038176E" w:rsidTr="005A0653">
        <w:trPr>
          <w:trHeight w:val="1694"/>
        </w:trPr>
        <w:tc>
          <w:tcPr>
            <w:tcW w:w="1054" w:type="dxa"/>
          </w:tcPr>
          <w:p w:rsidR="003D21A6" w:rsidRPr="0038176E" w:rsidRDefault="003D21A6" w:rsidP="00591C30">
            <w:pPr>
              <w:jc w:val="left"/>
              <w:rPr>
                <w:sz w:val="16"/>
                <w:szCs w:val="16"/>
                <w:lang w:val="en-IN"/>
              </w:rPr>
            </w:pPr>
            <w:r w:rsidRPr="00591C30">
              <w:rPr>
                <w:sz w:val="16"/>
                <w:szCs w:val="16"/>
                <w:lang w:val="en-IN"/>
              </w:rPr>
              <w:t>1.1</w:t>
            </w:r>
            <w:r w:rsidR="007F6745">
              <w:rPr>
                <w:sz w:val="16"/>
                <w:szCs w:val="16"/>
                <w:lang w:val="en-IN"/>
              </w:rPr>
              <w:t>4</w:t>
            </w:r>
          </w:p>
        </w:tc>
        <w:tc>
          <w:tcPr>
            <w:tcW w:w="2078" w:type="dxa"/>
          </w:tcPr>
          <w:p w:rsidR="003D21A6" w:rsidRPr="0038176E" w:rsidRDefault="003D21A6" w:rsidP="002C0701">
            <w:pPr>
              <w:jc w:val="left"/>
              <w:rPr>
                <w:sz w:val="16"/>
                <w:szCs w:val="16"/>
                <w:lang w:val="en-IN"/>
              </w:rPr>
            </w:pPr>
            <w:r>
              <w:rPr>
                <w:sz w:val="16"/>
                <w:szCs w:val="16"/>
                <w:lang w:val="en-IN"/>
              </w:rPr>
              <w:t>Daily complaint review stage 3</w:t>
            </w:r>
          </w:p>
        </w:tc>
        <w:tc>
          <w:tcPr>
            <w:tcW w:w="1843" w:type="dxa"/>
          </w:tcPr>
          <w:p w:rsidR="003D21A6" w:rsidRPr="0038176E" w:rsidRDefault="003D21A6" w:rsidP="000C4A38">
            <w:pPr>
              <w:rPr>
                <w:sz w:val="16"/>
                <w:szCs w:val="16"/>
                <w:lang w:val="en-IN"/>
              </w:rPr>
            </w:pPr>
            <w:r>
              <w:rPr>
                <w:sz w:val="16"/>
                <w:szCs w:val="16"/>
                <w:lang w:val="en-IN"/>
              </w:rPr>
              <w:t>Not capturing relevant information like complaint grouping, root cause key word</w:t>
            </w:r>
          </w:p>
        </w:tc>
        <w:tc>
          <w:tcPr>
            <w:tcW w:w="2126" w:type="dxa"/>
          </w:tcPr>
          <w:p w:rsidR="003D21A6" w:rsidRPr="0038176E" w:rsidRDefault="003D21A6" w:rsidP="000C4A38">
            <w:pPr>
              <w:rPr>
                <w:sz w:val="16"/>
                <w:szCs w:val="16"/>
                <w:lang w:val="en-IN"/>
              </w:rPr>
            </w:pPr>
            <w:r>
              <w:rPr>
                <w:sz w:val="16"/>
                <w:szCs w:val="16"/>
                <w:lang w:val="en-IN"/>
              </w:rPr>
              <w:t>Mandatory field to capture all the two parameters during daily customer complaint review stage 3</w:t>
            </w:r>
          </w:p>
        </w:tc>
        <w:tc>
          <w:tcPr>
            <w:tcW w:w="1134" w:type="dxa"/>
          </w:tcPr>
          <w:p w:rsidR="003D21A6" w:rsidRPr="0038176E" w:rsidRDefault="003D21A6" w:rsidP="002C0701">
            <w:pPr>
              <w:rPr>
                <w:sz w:val="16"/>
                <w:szCs w:val="16"/>
                <w:lang w:val="en-IN"/>
              </w:rPr>
            </w:pPr>
          </w:p>
        </w:tc>
        <w:tc>
          <w:tcPr>
            <w:tcW w:w="851" w:type="dxa"/>
          </w:tcPr>
          <w:p w:rsidR="003D21A6" w:rsidRPr="0038176E" w:rsidRDefault="003D21A6" w:rsidP="002C0701">
            <w:pPr>
              <w:rPr>
                <w:sz w:val="16"/>
                <w:szCs w:val="16"/>
                <w:lang w:val="en-IN"/>
              </w:rPr>
            </w:pPr>
          </w:p>
        </w:tc>
      </w:tr>
    </w:tbl>
    <w:p w:rsidR="00D57FE0" w:rsidRDefault="00D57FE0" w:rsidP="00B147DC">
      <w:pPr>
        <w:rPr>
          <w:lang w:val="en-IN" w:eastAsia="zh-TW"/>
        </w:rPr>
      </w:pPr>
    </w:p>
    <w:p w:rsidR="003321A1" w:rsidRDefault="003321A1" w:rsidP="00B147DC">
      <w:pPr>
        <w:rPr>
          <w:lang w:val="en-IN" w:eastAsia="zh-TW"/>
        </w:rPr>
      </w:pPr>
    </w:p>
    <w:p w:rsidR="003C2566" w:rsidRDefault="003C2566" w:rsidP="00B147DC">
      <w:pPr>
        <w:rPr>
          <w:lang w:val="en-IN" w:eastAsia="zh-TW"/>
        </w:rPr>
      </w:pPr>
    </w:p>
    <w:p w:rsidR="003C2566" w:rsidRDefault="003C2566" w:rsidP="00B147DC">
      <w:pPr>
        <w:rPr>
          <w:lang w:val="en-IN" w:eastAsia="zh-TW"/>
        </w:rPr>
      </w:pPr>
    </w:p>
    <w:p w:rsidR="003C2566" w:rsidRPr="003C2566" w:rsidRDefault="00A459F9" w:rsidP="005547E5">
      <w:pPr>
        <w:pStyle w:val="Heading1"/>
      </w:pPr>
      <w:bookmarkStart w:id="21" w:name="_Toc503517693"/>
      <w:r w:rsidRPr="0038176E">
        <w:t>Validation Tasks</w:t>
      </w:r>
      <w:bookmarkEnd w:id="21"/>
    </w:p>
    <w:p w:rsidR="003C2566" w:rsidRPr="003C2566" w:rsidRDefault="003C2566" w:rsidP="003C2566">
      <w:pPr>
        <w:rPr>
          <w:lang w:val="en-IN" w:eastAsia="en-GB"/>
        </w:rPr>
      </w:pPr>
    </w:p>
    <w:tbl>
      <w:tblPr>
        <w:tblStyle w:val="TableGrid"/>
        <w:tblW w:w="0" w:type="auto"/>
        <w:tblInd w:w="648" w:type="dxa"/>
        <w:tblLayout w:type="fixed"/>
        <w:tblLook w:val="04A0" w:firstRow="1" w:lastRow="0" w:firstColumn="1" w:lastColumn="0" w:noHBand="0" w:noVBand="1"/>
      </w:tblPr>
      <w:tblGrid>
        <w:gridCol w:w="346"/>
        <w:gridCol w:w="1521"/>
        <w:gridCol w:w="2271"/>
        <w:gridCol w:w="1701"/>
        <w:gridCol w:w="1286"/>
        <w:gridCol w:w="1513"/>
      </w:tblGrid>
      <w:tr w:rsidR="000517CB" w:rsidRPr="0038176E" w:rsidTr="00ED0DAE">
        <w:tc>
          <w:tcPr>
            <w:tcW w:w="346" w:type="dxa"/>
          </w:tcPr>
          <w:p w:rsidR="000517CB" w:rsidRPr="0038176E" w:rsidRDefault="00C64C59" w:rsidP="00905880">
            <w:p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lang w:val="en-IN" w:eastAsia="en-GB"/>
              </w:rPr>
              <w:t xml:space="preserve"> </w:t>
            </w:r>
          </w:p>
        </w:tc>
        <w:tc>
          <w:tcPr>
            <w:tcW w:w="1521" w:type="dxa"/>
          </w:tcPr>
          <w:p w:rsidR="000517CB" w:rsidRPr="0038176E" w:rsidRDefault="000517CB" w:rsidP="00905880">
            <w:pPr>
              <w:rPr>
                <w:b/>
                <w:sz w:val="16"/>
                <w:szCs w:val="16"/>
                <w:lang w:val="en-IN" w:eastAsia="en-GB"/>
              </w:rPr>
            </w:pPr>
            <w:r w:rsidRPr="0038176E">
              <w:rPr>
                <w:b/>
                <w:sz w:val="16"/>
                <w:szCs w:val="16"/>
                <w:lang w:val="en-IN" w:eastAsia="en-GB"/>
              </w:rPr>
              <w:t>Module</w:t>
            </w:r>
          </w:p>
        </w:tc>
        <w:tc>
          <w:tcPr>
            <w:tcW w:w="2271" w:type="dxa"/>
          </w:tcPr>
          <w:p w:rsidR="000517CB" w:rsidRPr="0038176E" w:rsidRDefault="000517CB" w:rsidP="00905880">
            <w:pPr>
              <w:rPr>
                <w:b/>
                <w:sz w:val="16"/>
                <w:szCs w:val="16"/>
                <w:lang w:val="en-IN"/>
              </w:rPr>
            </w:pPr>
            <w:r w:rsidRPr="0038176E">
              <w:rPr>
                <w:b/>
                <w:sz w:val="16"/>
                <w:szCs w:val="16"/>
                <w:lang w:val="en-IN"/>
              </w:rPr>
              <w:t>Check plan</w:t>
            </w:r>
          </w:p>
        </w:tc>
        <w:tc>
          <w:tcPr>
            <w:tcW w:w="1701" w:type="dxa"/>
          </w:tcPr>
          <w:p w:rsidR="000517CB" w:rsidRPr="0038176E" w:rsidRDefault="000517CB" w:rsidP="00905880">
            <w:pPr>
              <w:rPr>
                <w:b/>
                <w:sz w:val="16"/>
                <w:szCs w:val="16"/>
                <w:lang w:val="en-IN"/>
              </w:rPr>
            </w:pPr>
            <w:r w:rsidRPr="0038176E">
              <w:rPr>
                <w:b/>
                <w:sz w:val="16"/>
                <w:szCs w:val="16"/>
                <w:lang w:val="en-IN"/>
              </w:rPr>
              <w:t>Responsibility</w:t>
            </w:r>
          </w:p>
        </w:tc>
        <w:tc>
          <w:tcPr>
            <w:tcW w:w="1286" w:type="dxa"/>
          </w:tcPr>
          <w:p w:rsidR="000517CB" w:rsidRPr="0038176E" w:rsidRDefault="000517CB" w:rsidP="00905880">
            <w:pPr>
              <w:rPr>
                <w:b/>
                <w:sz w:val="16"/>
                <w:szCs w:val="16"/>
                <w:lang w:val="en-IN"/>
              </w:rPr>
            </w:pPr>
            <w:r w:rsidRPr="0038176E">
              <w:rPr>
                <w:b/>
                <w:sz w:val="16"/>
                <w:szCs w:val="16"/>
                <w:lang w:val="en-IN"/>
              </w:rPr>
              <w:t>Validated by</w:t>
            </w:r>
          </w:p>
        </w:tc>
        <w:tc>
          <w:tcPr>
            <w:tcW w:w="1513" w:type="dxa"/>
          </w:tcPr>
          <w:p w:rsidR="000517CB" w:rsidRPr="0038176E" w:rsidRDefault="000517CB" w:rsidP="00905880">
            <w:pPr>
              <w:rPr>
                <w:b/>
                <w:sz w:val="16"/>
                <w:szCs w:val="16"/>
                <w:lang w:val="en-IN"/>
              </w:rPr>
            </w:pPr>
            <w:r w:rsidRPr="0038176E">
              <w:rPr>
                <w:b/>
                <w:sz w:val="16"/>
                <w:szCs w:val="16"/>
                <w:lang w:val="en-IN"/>
              </w:rPr>
              <w:t>Verification Status</w:t>
            </w:r>
          </w:p>
        </w:tc>
        <w:bookmarkStart w:id="22" w:name="_GoBack"/>
        <w:bookmarkEnd w:id="22"/>
      </w:tr>
      <w:tr w:rsidR="000517CB" w:rsidRPr="0038176E" w:rsidTr="00ED0DAE">
        <w:tc>
          <w:tcPr>
            <w:tcW w:w="346" w:type="dxa"/>
          </w:tcPr>
          <w:p w:rsidR="000517CB" w:rsidRPr="0038176E" w:rsidRDefault="000517CB" w:rsidP="00905880">
            <w:p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1</w:t>
            </w:r>
          </w:p>
        </w:tc>
        <w:tc>
          <w:tcPr>
            <w:tcW w:w="1521" w:type="dxa"/>
          </w:tcPr>
          <w:p w:rsidR="000517CB" w:rsidRPr="0038176E" w:rsidRDefault="000517CB" w:rsidP="00C91587">
            <w:p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/>
              </w:rPr>
              <w:t>Order processing -Contract and Spare purchase)</w:t>
            </w:r>
          </w:p>
        </w:tc>
        <w:tc>
          <w:tcPr>
            <w:tcW w:w="2271" w:type="dxa"/>
          </w:tcPr>
          <w:p w:rsidR="000517CB" w:rsidRPr="0038176E" w:rsidRDefault="000517CB" w:rsidP="00905880">
            <w:pPr>
              <w:pStyle w:val="ListParagraph"/>
              <w:numPr>
                <w:ilvl w:val="0"/>
                <w:numId w:val="5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Ability to place request for spare from engineers.</w:t>
            </w:r>
          </w:p>
        </w:tc>
        <w:tc>
          <w:tcPr>
            <w:tcW w:w="1701" w:type="dxa"/>
          </w:tcPr>
          <w:p w:rsidR="000517CB" w:rsidRPr="0038176E" w:rsidRDefault="000517CB" w:rsidP="00905880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Service engineer</w:t>
            </w:r>
          </w:p>
        </w:tc>
        <w:tc>
          <w:tcPr>
            <w:tcW w:w="1286" w:type="dxa"/>
          </w:tcPr>
          <w:p w:rsidR="000517CB" w:rsidRPr="0038176E" w:rsidRDefault="000517CB" w:rsidP="00905880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0517CB" w:rsidRPr="0038176E" w:rsidRDefault="000517CB" w:rsidP="00905880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</w:tr>
      <w:tr w:rsidR="000517CB" w:rsidRPr="0038176E" w:rsidTr="00ED0DAE">
        <w:tc>
          <w:tcPr>
            <w:tcW w:w="346" w:type="dxa"/>
          </w:tcPr>
          <w:p w:rsidR="000517CB" w:rsidRPr="0038176E" w:rsidRDefault="000517CB" w:rsidP="00905880">
            <w:p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2</w:t>
            </w:r>
          </w:p>
        </w:tc>
        <w:tc>
          <w:tcPr>
            <w:tcW w:w="1521" w:type="dxa"/>
          </w:tcPr>
          <w:p w:rsidR="000517CB" w:rsidRPr="0038176E" w:rsidRDefault="000517CB" w:rsidP="00905880">
            <w:p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Stock Maintenance for service spare parts</w:t>
            </w:r>
          </w:p>
        </w:tc>
        <w:tc>
          <w:tcPr>
            <w:tcW w:w="2271" w:type="dxa"/>
          </w:tcPr>
          <w:p w:rsidR="000517CB" w:rsidRPr="0038176E" w:rsidRDefault="000517CB" w:rsidP="00905880">
            <w:pPr>
              <w:pStyle w:val="ListParagraph"/>
              <w:numPr>
                <w:ilvl w:val="0"/>
                <w:numId w:val="6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Stock out by stores to corresponding engineers</w:t>
            </w:r>
          </w:p>
          <w:p w:rsidR="000517CB" w:rsidRPr="0038176E" w:rsidRDefault="000517CB" w:rsidP="00905880">
            <w:pPr>
              <w:pStyle w:val="ListParagraph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701" w:type="dxa"/>
          </w:tcPr>
          <w:p w:rsidR="000517CB" w:rsidRPr="0038176E" w:rsidRDefault="000517CB" w:rsidP="00905880">
            <w:pPr>
              <w:pStyle w:val="ListParagraph"/>
              <w:numPr>
                <w:ilvl w:val="0"/>
                <w:numId w:val="6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Service Stores</w:t>
            </w:r>
          </w:p>
          <w:p w:rsidR="000517CB" w:rsidRPr="0038176E" w:rsidRDefault="000517CB" w:rsidP="00905880">
            <w:pPr>
              <w:pStyle w:val="ListParagraph"/>
              <w:ind w:left="108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286" w:type="dxa"/>
          </w:tcPr>
          <w:p w:rsidR="000517CB" w:rsidRPr="0038176E" w:rsidRDefault="000517CB" w:rsidP="00905880">
            <w:pPr>
              <w:pStyle w:val="ListParagraph"/>
              <w:ind w:left="108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0517CB" w:rsidRPr="0038176E" w:rsidRDefault="000517CB" w:rsidP="00905880">
            <w:pPr>
              <w:pStyle w:val="ListParagraph"/>
              <w:ind w:left="1080"/>
              <w:rPr>
                <w:sz w:val="16"/>
                <w:szCs w:val="16"/>
                <w:lang w:val="en-IN" w:eastAsia="en-GB"/>
              </w:rPr>
            </w:pPr>
          </w:p>
        </w:tc>
      </w:tr>
      <w:tr w:rsidR="000517CB" w:rsidRPr="0038176E" w:rsidTr="00ED0DAE">
        <w:tc>
          <w:tcPr>
            <w:tcW w:w="346" w:type="dxa"/>
          </w:tcPr>
          <w:p w:rsidR="000517CB" w:rsidRPr="0038176E" w:rsidRDefault="000517CB" w:rsidP="00905880">
            <w:p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3</w:t>
            </w:r>
          </w:p>
        </w:tc>
        <w:tc>
          <w:tcPr>
            <w:tcW w:w="1521" w:type="dxa"/>
          </w:tcPr>
          <w:p w:rsidR="000517CB" w:rsidRPr="0038176E" w:rsidRDefault="000517CB" w:rsidP="00905880">
            <w:p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Sales – Warranty and Non warranty</w:t>
            </w:r>
          </w:p>
        </w:tc>
        <w:tc>
          <w:tcPr>
            <w:tcW w:w="2271" w:type="dxa"/>
          </w:tcPr>
          <w:p w:rsidR="000517CB" w:rsidRPr="0038176E" w:rsidRDefault="000517CB" w:rsidP="00905880">
            <w:pPr>
              <w:pStyle w:val="ListParagraph"/>
              <w:numPr>
                <w:ilvl w:val="0"/>
                <w:numId w:val="9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Product sale entry</w:t>
            </w:r>
          </w:p>
          <w:p w:rsidR="000517CB" w:rsidRPr="0038176E" w:rsidRDefault="000517CB" w:rsidP="00905880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701" w:type="dxa"/>
          </w:tcPr>
          <w:p w:rsidR="000517CB" w:rsidRPr="0038176E" w:rsidRDefault="000517CB" w:rsidP="00905880">
            <w:pPr>
              <w:pStyle w:val="ListParagraph"/>
              <w:numPr>
                <w:ilvl w:val="0"/>
                <w:numId w:val="9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Service admin</w:t>
            </w:r>
          </w:p>
        </w:tc>
        <w:tc>
          <w:tcPr>
            <w:tcW w:w="1286" w:type="dxa"/>
          </w:tcPr>
          <w:p w:rsidR="000517CB" w:rsidRPr="0038176E" w:rsidRDefault="000517CB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0517CB" w:rsidRPr="0038176E" w:rsidRDefault="000517CB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</w:tr>
      <w:tr w:rsidR="000517CB" w:rsidRPr="0038176E" w:rsidTr="00ED0DAE">
        <w:tc>
          <w:tcPr>
            <w:tcW w:w="346" w:type="dxa"/>
          </w:tcPr>
          <w:p w:rsidR="000517CB" w:rsidRPr="0038176E" w:rsidRDefault="000517CB" w:rsidP="00905880">
            <w:p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4</w:t>
            </w:r>
          </w:p>
        </w:tc>
        <w:tc>
          <w:tcPr>
            <w:tcW w:w="1521" w:type="dxa"/>
          </w:tcPr>
          <w:p w:rsidR="000517CB" w:rsidRPr="0038176E" w:rsidRDefault="000517CB" w:rsidP="00905880">
            <w:p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Annual Maintenance contracts</w:t>
            </w:r>
          </w:p>
        </w:tc>
        <w:tc>
          <w:tcPr>
            <w:tcW w:w="2271" w:type="dxa"/>
          </w:tcPr>
          <w:p w:rsidR="000517CB" w:rsidRPr="0038176E" w:rsidRDefault="000517CB" w:rsidP="00905880">
            <w:pPr>
              <w:pStyle w:val="ListParagraph"/>
              <w:numPr>
                <w:ilvl w:val="0"/>
                <w:numId w:val="10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Contract entry</w:t>
            </w:r>
          </w:p>
        </w:tc>
        <w:tc>
          <w:tcPr>
            <w:tcW w:w="1701" w:type="dxa"/>
          </w:tcPr>
          <w:p w:rsidR="000517CB" w:rsidRPr="0038176E" w:rsidRDefault="000517CB" w:rsidP="00905880">
            <w:pPr>
              <w:pStyle w:val="ListParagraph"/>
              <w:numPr>
                <w:ilvl w:val="0"/>
                <w:numId w:val="10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Service admin</w:t>
            </w:r>
          </w:p>
        </w:tc>
        <w:tc>
          <w:tcPr>
            <w:tcW w:w="1286" w:type="dxa"/>
          </w:tcPr>
          <w:p w:rsidR="000517CB" w:rsidRPr="0038176E" w:rsidRDefault="000517CB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0517CB" w:rsidRPr="0038176E" w:rsidRDefault="000517CB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</w:tr>
      <w:tr w:rsidR="00D817A7" w:rsidRPr="0038176E" w:rsidTr="00A10AE6">
        <w:trPr>
          <w:trHeight w:val="454"/>
        </w:trPr>
        <w:tc>
          <w:tcPr>
            <w:tcW w:w="346" w:type="dxa"/>
            <w:vMerge w:val="restart"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5</w:t>
            </w:r>
          </w:p>
        </w:tc>
        <w:tc>
          <w:tcPr>
            <w:tcW w:w="1521" w:type="dxa"/>
            <w:vMerge w:val="restart"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Complaint handling</w:t>
            </w:r>
          </w:p>
        </w:tc>
        <w:tc>
          <w:tcPr>
            <w:tcW w:w="2271" w:type="dxa"/>
          </w:tcPr>
          <w:p w:rsidR="00D817A7" w:rsidRPr="0038176E" w:rsidRDefault="00D817A7" w:rsidP="00905880">
            <w:pPr>
              <w:pStyle w:val="ListParagraph"/>
              <w:numPr>
                <w:ilvl w:val="0"/>
                <w:numId w:val="11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Breakdown call registration</w:t>
            </w:r>
          </w:p>
        </w:tc>
        <w:tc>
          <w:tcPr>
            <w:tcW w:w="1701" w:type="dxa"/>
          </w:tcPr>
          <w:p w:rsidR="00D817A7" w:rsidRDefault="00D817A7" w:rsidP="00905880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Hotline</w:t>
            </w:r>
          </w:p>
          <w:p w:rsidR="00D817A7" w:rsidRPr="0038176E" w:rsidRDefault="00D817A7" w:rsidP="00905880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286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</w:tr>
      <w:tr w:rsidR="00D817A7" w:rsidRPr="0038176E" w:rsidTr="00A10AE6">
        <w:trPr>
          <w:trHeight w:val="511"/>
        </w:trPr>
        <w:tc>
          <w:tcPr>
            <w:tcW w:w="346" w:type="dxa"/>
            <w:vMerge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21" w:type="dxa"/>
            <w:vMerge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2271" w:type="dxa"/>
          </w:tcPr>
          <w:p w:rsidR="00D817A7" w:rsidRPr="0038176E" w:rsidRDefault="00D817A7" w:rsidP="00ED0DAE">
            <w:pPr>
              <w:pStyle w:val="ListParagraph"/>
              <w:numPr>
                <w:ilvl w:val="0"/>
                <w:numId w:val="11"/>
              </w:numPr>
              <w:rPr>
                <w:sz w:val="16"/>
                <w:szCs w:val="16"/>
                <w:lang w:val="en-IN" w:eastAsia="en-GB"/>
              </w:rPr>
            </w:pPr>
            <w:r w:rsidRPr="00ED0DAE">
              <w:rPr>
                <w:sz w:val="16"/>
                <w:szCs w:val="16"/>
                <w:lang w:val="en-IN" w:eastAsia="en-GB"/>
              </w:rPr>
              <w:t>Daily complaint review process stage 1</w:t>
            </w:r>
          </w:p>
        </w:tc>
        <w:tc>
          <w:tcPr>
            <w:tcW w:w="1701" w:type="dxa"/>
          </w:tcPr>
          <w:p w:rsidR="00D817A7" w:rsidRDefault="00D817A7" w:rsidP="00ED0DAE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Hotline</w:t>
            </w:r>
          </w:p>
          <w:p w:rsidR="00D817A7" w:rsidRPr="0038176E" w:rsidRDefault="00D817A7" w:rsidP="00576E10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  <w:p w:rsidR="00D817A7" w:rsidRPr="0038176E" w:rsidRDefault="00D817A7" w:rsidP="00905880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286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</w:tr>
      <w:tr w:rsidR="00D817A7" w:rsidRPr="0038176E" w:rsidTr="00756F89">
        <w:trPr>
          <w:trHeight w:val="475"/>
        </w:trPr>
        <w:tc>
          <w:tcPr>
            <w:tcW w:w="346" w:type="dxa"/>
            <w:vMerge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21" w:type="dxa"/>
            <w:vMerge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2271" w:type="dxa"/>
          </w:tcPr>
          <w:p w:rsidR="00D817A7" w:rsidRDefault="00D817A7" w:rsidP="000517CB">
            <w:pPr>
              <w:pStyle w:val="ListParagraph"/>
              <w:numPr>
                <w:ilvl w:val="0"/>
                <w:numId w:val="11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Call allocation</w:t>
            </w:r>
          </w:p>
          <w:p w:rsidR="00D817A7" w:rsidRPr="0038176E" w:rsidRDefault="00D817A7" w:rsidP="00DF17BC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701" w:type="dxa"/>
          </w:tcPr>
          <w:p w:rsidR="00D817A7" w:rsidRDefault="00D817A7" w:rsidP="000517CB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Hotline</w:t>
            </w:r>
          </w:p>
          <w:p w:rsidR="00D817A7" w:rsidRPr="0038176E" w:rsidRDefault="00D817A7" w:rsidP="00420EBE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286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</w:tr>
      <w:tr w:rsidR="00D817A7" w:rsidRPr="0038176E" w:rsidTr="00ED0DAE">
        <w:trPr>
          <w:trHeight w:val="731"/>
        </w:trPr>
        <w:tc>
          <w:tcPr>
            <w:tcW w:w="346" w:type="dxa"/>
            <w:vMerge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21" w:type="dxa"/>
            <w:vMerge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2271" w:type="dxa"/>
          </w:tcPr>
          <w:p w:rsidR="00D817A7" w:rsidRPr="00DF17BC" w:rsidRDefault="00D817A7" w:rsidP="00DF17BC">
            <w:pPr>
              <w:pStyle w:val="ListParagraph"/>
              <w:numPr>
                <w:ilvl w:val="0"/>
                <w:numId w:val="11"/>
              </w:numPr>
              <w:rPr>
                <w:sz w:val="16"/>
                <w:szCs w:val="16"/>
                <w:lang w:val="en-IN" w:eastAsia="en-GB"/>
              </w:rPr>
            </w:pPr>
            <w:r w:rsidRPr="00DF17BC">
              <w:rPr>
                <w:sz w:val="16"/>
                <w:szCs w:val="16"/>
                <w:lang w:val="en-IN" w:eastAsia="en-GB"/>
              </w:rPr>
              <w:t>Daily complaint review stage 2</w:t>
            </w:r>
          </w:p>
          <w:p w:rsidR="00D817A7" w:rsidRPr="0038176E" w:rsidRDefault="00D817A7" w:rsidP="00DF17BC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701" w:type="dxa"/>
          </w:tcPr>
          <w:p w:rsidR="00D817A7" w:rsidRPr="0038176E" w:rsidRDefault="00D817A7" w:rsidP="000517CB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  <w:lang w:val="en-IN" w:eastAsia="en-GB"/>
              </w:rPr>
            </w:pPr>
            <w:r>
              <w:rPr>
                <w:sz w:val="16"/>
                <w:szCs w:val="16"/>
                <w:lang w:val="en-IN" w:eastAsia="en-GB"/>
              </w:rPr>
              <w:t>Customer Support Manager</w:t>
            </w:r>
          </w:p>
        </w:tc>
        <w:tc>
          <w:tcPr>
            <w:tcW w:w="1286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</w:tr>
      <w:tr w:rsidR="00D817A7" w:rsidRPr="0038176E" w:rsidTr="00ED0DAE">
        <w:trPr>
          <w:trHeight w:val="567"/>
        </w:trPr>
        <w:tc>
          <w:tcPr>
            <w:tcW w:w="346" w:type="dxa"/>
            <w:vMerge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21" w:type="dxa"/>
            <w:vMerge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2271" w:type="dxa"/>
          </w:tcPr>
          <w:p w:rsidR="00D817A7" w:rsidRPr="0038176E" w:rsidRDefault="00D817A7" w:rsidP="000517CB">
            <w:pPr>
              <w:pStyle w:val="ListParagraph"/>
              <w:numPr>
                <w:ilvl w:val="0"/>
                <w:numId w:val="11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Visit work details entry</w:t>
            </w:r>
          </w:p>
        </w:tc>
        <w:tc>
          <w:tcPr>
            <w:tcW w:w="1701" w:type="dxa"/>
          </w:tcPr>
          <w:p w:rsidR="00D817A7" w:rsidRPr="0038176E" w:rsidRDefault="00D817A7" w:rsidP="000517CB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Service engineer</w:t>
            </w:r>
          </w:p>
        </w:tc>
        <w:tc>
          <w:tcPr>
            <w:tcW w:w="1286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</w:tr>
      <w:tr w:rsidR="00D817A7" w:rsidRPr="0038176E" w:rsidTr="00ED0DAE">
        <w:trPr>
          <w:trHeight w:val="826"/>
        </w:trPr>
        <w:tc>
          <w:tcPr>
            <w:tcW w:w="346" w:type="dxa"/>
            <w:vMerge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21" w:type="dxa"/>
            <w:vMerge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2271" w:type="dxa"/>
          </w:tcPr>
          <w:p w:rsidR="00D817A7" w:rsidRPr="0038176E" w:rsidRDefault="00D817A7" w:rsidP="000517CB">
            <w:pPr>
              <w:pStyle w:val="ListParagraph"/>
              <w:numPr>
                <w:ilvl w:val="0"/>
                <w:numId w:val="11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Service report entry with spares used</w:t>
            </w:r>
          </w:p>
        </w:tc>
        <w:tc>
          <w:tcPr>
            <w:tcW w:w="1701" w:type="dxa"/>
          </w:tcPr>
          <w:p w:rsidR="00D817A7" w:rsidRPr="0038176E" w:rsidRDefault="00D817A7" w:rsidP="00014596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Service engineer</w:t>
            </w:r>
          </w:p>
        </w:tc>
        <w:tc>
          <w:tcPr>
            <w:tcW w:w="1286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</w:tr>
      <w:tr w:rsidR="00D817A7" w:rsidRPr="0038176E" w:rsidTr="00D817A7">
        <w:trPr>
          <w:trHeight w:val="634"/>
        </w:trPr>
        <w:tc>
          <w:tcPr>
            <w:tcW w:w="346" w:type="dxa"/>
            <w:vMerge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21" w:type="dxa"/>
            <w:vMerge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2271" w:type="dxa"/>
          </w:tcPr>
          <w:p w:rsidR="00D817A7" w:rsidRPr="0038176E" w:rsidRDefault="00D817A7" w:rsidP="00D817A7">
            <w:pPr>
              <w:pStyle w:val="ListParagraph"/>
              <w:numPr>
                <w:ilvl w:val="0"/>
                <w:numId w:val="11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Service manual report upload.</w:t>
            </w:r>
          </w:p>
        </w:tc>
        <w:tc>
          <w:tcPr>
            <w:tcW w:w="1701" w:type="dxa"/>
          </w:tcPr>
          <w:p w:rsidR="00D817A7" w:rsidRPr="00D817A7" w:rsidRDefault="00D817A7" w:rsidP="00D817A7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Service engineer</w:t>
            </w:r>
          </w:p>
        </w:tc>
        <w:tc>
          <w:tcPr>
            <w:tcW w:w="1286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</w:tr>
      <w:tr w:rsidR="00D817A7" w:rsidRPr="0038176E" w:rsidTr="00ED0DAE">
        <w:trPr>
          <w:trHeight w:val="817"/>
        </w:trPr>
        <w:tc>
          <w:tcPr>
            <w:tcW w:w="346" w:type="dxa"/>
            <w:vMerge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21" w:type="dxa"/>
            <w:vMerge/>
          </w:tcPr>
          <w:p w:rsidR="00D817A7" w:rsidRPr="0038176E" w:rsidRDefault="00D817A7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2271" w:type="dxa"/>
          </w:tcPr>
          <w:p w:rsidR="00D817A7" w:rsidRPr="0038176E" w:rsidRDefault="00D817A7" w:rsidP="000517CB">
            <w:pPr>
              <w:pStyle w:val="ListParagraph"/>
              <w:numPr>
                <w:ilvl w:val="0"/>
                <w:numId w:val="11"/>
              </w:numPr>
              <w:rPr>
                <w:sz w:val="16"/>
                <w:szCs w:val="16"/>
                <w:lang w:val="en-IN" w:eastAsia="en-GB"/>
              </w:rPr>
            </w:pPr>
            <w:r w:rsidRPr="00D817A7">
              <w:rPr>
                <w:sz w:val="16"/>
                <w:szCs w:val="16"/>
                <w:lang w:val="en-IN" w:eastAsia="en-GB"/>
              </w:rPr>
              <w:t>Daily complaint review stage 3</w:t>
            </w:r>
          </w:p>
        </w:tc>
        <w:tc>
          <w:tcPr>
            <w:tcW w:w="1701" w:type="dxa"/>
          </w:tcPr>
          <w:p w:rsidR="00D817A7" w:rsidRPr="0038176E" w:rsidRDefault="00D817A7" w:rsidP="00F77D43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  <w:lang w:val="en-IN" w:eastAsia="en-GB"/>
              </w:rPr>
            </w:pPr>
            <w:r>
              <w:rPr>
                <w:sz w:val="16"/>
                <w:szCs w:val="16"/>
                <w:lang w:val="en-IN" w:eastAsia="en-GB"/>
              </w:rPr>
              <w:t>Customer Support Manager</w:t>
            </w:r>
          </w:p>
        </w:tc>
        <w:tc>
          <w:tcPr>
            <w:tcW w:w="1286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D817A7" w:rsidRPr="0038176E" w:rsidRDefault="00D817A7" w:rsidP="000517CB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</w:tr>
      <w:tr w:rsidR="000517CB" w:rsidRPr="0038176E" w:rsidTr="00ED0DAE">
        <w:trPr>
          <w:trHeight w:val="519"/>
        </w:trPr>
        <w:tc>
          <w:tcPr>
            <w:tcW w:w="346" w:type="dxa"/>
            <w:vMerge w:val="restart"/>
          </w:tcPr>
          <w:p w:rsidR="000517CB" w:rsidRPr="0038176E" w:rsidRDefault="000517CB" w:rsidP="00905880">
            <w:p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6</w:t>
            </w:r>
          </w:p>
        </w:tc>
        <w:tc>
          <w:tcPr>
            <w:tcW w:w="1521" w:type="dxa"/>
            <w:vMerge w:val="restart"/>
          </w:tcPr>
          <w:p w:rsidR="000517CB" w:rsidRPr="0038176E" w:rsidRDefault="000517CB" w:rsidP="00905880">
            <w:p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Installation &amp; Preventive maintenance</w:t>
            </w:r>
          </w:p>
        </w:tc>
        <w:tc>
          <w:tcPr>
            <w:tcW w:w="2271" w:type="dxa"/>
          </w:tcPr>
          <w:p w:rsidR="000517CB" w:rsidRPr="0038176E" w:rsidRDefault="000517CB" w:rsidP="00905880">
            <w:pPr>
              <w:pStyle w:val="ListParagraph"/>
              <w:numPr>
                <w:ilvl w:val="0"/>
                <w:numId w:val="13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Installation call generation</w:t>
            </w:r>
          </w:p>
        </w:tc>
        <w:tc>
          <w:tcPr>
            <w:tcW w:w="1701" w:type="dxa"/>
          </w:tcPr>
          <w:p w:rsidR="000517CB" w:rsidRPr="0038176E" w:rsidRDefault="000517CB" w:rsidP="00905880">
            <w:pPr>
              <w:pStyle w:val="ListParagraph"/>
              <w:numPr>
                <w:ilvl w:val="0"/>
                <w:numId w:val="13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Service admin</w:t>
            </w:r>
          </w:p>
        </w:tc>
        <w:tc>
          <w:tcPr>
            <w:tcW w:w="1286" w:type="dxa"/>
          </w:tcPr>
          <w:p w:rsidR="000517CB" w:rsidRPr="0038176E" w:rsidRDefault="000517CB" w:rsidP="00F77D43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0517CB" w:rsidRPr="0038176E" w:rsidRDefault="000517CB" w:rsidP="00F77D43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</w:tr>
      <w:tr w:rsidR="000517CB" w:rsidRPr="0038176E" w:rsidTr="00ED0DAE">
        <w:trPr>
          <w:trHeight w:val="496"/>
        </w:trPr>
        <w:tc>
          <w:tcPr>
            <w:tcW w:w="346" w:type="dxa"/>
            <w:vMerge/>
          </w:tcPr>
          <w:p w:rsidR="000517CB" w:rsidRPr="0038176E" w:rsidRDefault="000517CB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21" w:type="dxa"/>
            <w:vMerge/>
          </w:tcPr>
          <w:p w:rsidR="000517CB" w:rsidRPr="0038176E" w:rsidRDefault="000517CB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2271" w:type="dxa"/>
          </w:tcPr>
          <w:p w:rsidR="000517CB" w:rsidRPr="0038176E" w:rsidRDefault="000517CB" w:rsidP="000517CB">
            <w:pPr>
              <w:pStyle w:val="ListParagraph"/>
              <w:numPr>
                <w:ilvl w:val="0"/>
                <w:numId w:val="13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PM call generation</w:t>
            </w:r>
          </w:p>
        </w:tc>
        <w:tc>
          <w:tcPr>
            <w:tcW w:w="1701" w:type="dxa"/>
          </w:tcPr>
          <w:p w:rsidR="000517CB" w:rsidRPr="0038176E" w:rsidRDefault="000517CB" w:rsidP="000517CB">
            <w:pPr>
              <w:pStyle w:val="ListParagraph"/>
              <w:numPr>
                <w:ilvl w:val="0"/>
                <w:numId w:val="13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Hotline</w:t>
            </w:r>
          </w:p>
          <w:p w:rsidR="000517CB" w:rsidRPr="0038176E" w:rsidRDefault="000517CB" w:rsidP="00F77D43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286" w:type="dxa"/>
          </w:tcPr>
          <w:p w:rsidR="000517CB" w:rsidRPr="0038176E" w:rsidRDefault="000517CB" w:rsidP="00F77D43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0517CB" w:rsidRPr="0038176E" w:rsidRDefault="000517CB" w:rsidP="00F77D43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</w:tr>
      <w:tr w:rsidR="000517CB" w:rsidRPr="0038176E" w:rsidTr="00ED0DAE">
        <w:trPr>
          <w:trHeight w:val="900"/>
        </w:trPr>
        <w:tc>
          <w:tcPr>
            <w:tcW w:w="346" w:type="dxa"/>
            <w:vMerge/>
          </w:tcPr>
          <w:p w:rsidR="000517CB" w:rsidRPr="0038176E" w:rsidRDefault="000517CB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21" w:type="dxa"/>
            <w:vMerge/>
          </w:tcPr>
          <w:p w:rsidR="000517CB" w:rsidRPr="0038176E" w:rsidRDefault="000517CB" w:rsidP="00905880">
            <w:pPr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2271" w:type="dxa"/>
          </w:tcPr>
          <w:p w:rsidR="000517CB" w:rsidRPr="0038176E" w:rsidRDefault="000517CB" w:rsidP="000517CB">
            <w:pPr>
              <w:pStyle w:val="ListParagraph"/>
              <w:numPr>
                <w:ilvl w:val="0"/>
                <w:numId w:val="13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Installation &amp; PM call visit details and closure report</w:t>
            </w:r>
          </w:p>
        </w:tc>
        <w:tc>
          <w:tcPr>
            <w:tcW w:w="1701" w:type="dxa"/>
          </w:tcPr>
          <w:p w:rsidR="000517CB" w:rsidRPr="0038176E" w:rsidRDefault="000517CB" w:rsidP="000517CB">
            <w:pPr>
              <w:pStyle w:val="ListParagraph"/>
              <w:numPr>
                <w:ilvl w:val="0"/>
                <w:numId w:val="13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Service engineer</w:t>
            </w:r>
          </w:p>
        </w:tc>
        <w:tc>
          <w:tcPr>
            <w:tcW w:w="1286" w:type="dxa"/>
          </w:tcPr>
          <w:p w:rsidR="000517CB" w:rsidRPr="0038176E" w:rsidRDefault="000517CB" w:rsidP="00F77D43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0517CB" w:rsidRPr="0038176E" w:rsidRDefault="000517CB" w:rsidP="00F77D43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</w:tr>
      <w:tr w:rsidR="000517CB" w:rsidRPr="0038176E" w:rsidTr="00ED0DAE">
        <w:tc>
          <w:tcPr>
            <w:tcW w:w="346" w:type="dxa"/>
          </w:tcPr>
          <w:p w:rsidR="000517CB" w:rsidRPr="0038176E" w:rsidRDefault="000517CB" w:rsidP="00905880">
            <w:p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7</w:t>
            </w:r>
          </w:p>
        </w:tc>
        <w:tc>
          <w:tcPr>
            <w:tcW w:w="1521" w:type="dxa"/>
          </w:tcPr>
          <w:p w:rsidR="000517CB" w:rsidRPr="0038176E" w:rsidRDefault="000517CB" w:rsidP="00905880">
            <w:p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Customer feedback</w:t>
            </w:r>
          </w:p>
        </w:tc>
        <w:tc>
          <w:tcPr>
            <w:tcW w:w="2271" w:type="dxa"/>
          </w:tcPr>
          <w:p w:rsidR="000517CB" w:rsidRPr="0038176E" w:rsidRDefault="000517CB" w:rsidP="00905880">
            <w:pPr>
              <w:pStyle w:val="ListParagraph"/>
              <w:numPr>
                <w:ilvl w:val="0"/>
                <w:numId w:val="18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Collection of feedback</w:t>
            </w:r>
          </w:p>
        </w:tc>
        <w:tc>
          <w:tcPr>
            <w:tcW w:w="1701" w:type="dxa"/>
          </w:tcPr>
          <w:p w:rsidR="000517CB" w:rsidRPr="0038176E" w:rsidRDefault="000517CB" w:rsidP="00905880">
            <w:pPr>
              <w:pStyle w:val="ListParagraph"/>
              <w:numPr>
                <w:ilvl w:val="0"/>
                <w:numId w:val="20"/>
              </w:numPr>
              <w:rPr>
                <w:sz w:val="16"/>
                <w:szCs w:val="16"/>
                <w:lang w:val="en-IN" w:eastAsia="en-GB"/>
              </w:rPr>
            </w:pPr>
            <w:r w:rsidRPr="0038176E">
              <w:rPr>
                <w:sz w:val="16"/>
                <w:szCs w:val="16"/>
                <w:lang w:val="en-IN" w:eastAsia="en-GB"/>
              </w:rPr>
              <w:t>Service engineer</w:t>
            </w:r>
          </w:p>
        </w:tc>
        <w:tc>
          <w:tcPr>
            <w:tcW w:w="1286" w:type="dxa"/>
          </w:tcPr>
          <w:p w:rsidR="000517CB" w:rsidRPr="0038176E" w:rsidRDefault="000517CB" w:rsidP="00F77D43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  <w:tc>
          <w:tcPr>
            <w:tcW w:w="1513" w:type="dxa"/>
          </w:tcPr>
          <w:p w:rsidR="000517CB" w:rsidRPr="0038176E" w:rsidRDefault="000517CB" w:rsidP="00F77D43">
            <w:pPr>
              <w:pStyle w:val="ListParagraph"/>
              <w:ind w:left="360"/>
              <w:rPr>
                <w:sz w:val="16"/>
                <w:szCs w:val="16"/>
                <w:lang w:val="en-IN" w:eastAsia="en-GB"/>
              </w:rPr>
            </w:pPr>
          </w:p>
        </w:tc>
      </w:tr>
    </w:tbl>
    <w:p w:rsidR="00C64C59" w:rsidRDefault="00C64C59" w:rsidP="00C64C59">
      <w:pPr>
        <w:rPr>
          <w:lang w:val="en-IN" w:eastAsia="en-GB"/>
        </w:rPr>
      </w:pPr>
    </w:p>
    <w:p w:rsidR="00B147DC" w:rsidRPr="0038176E" w:rsidRDefault="00B147DC" w:rsidP="001B5B29">
      <w:pPr>
        <w:pStyle w:val="Heading1"/>
      </w:pPr>
      <w:bookmarkStart w:id="23" w:name="_Toc503517694"/>
      <w:r w:rsidRPr="0038176E">
        <w:t>CONCLUSION</w:t>
      </w:r>
      <w:bookmarkEnd w:id="23"/>
    </w:p>
    <w:p w:rsidR="007F510B" w:rsidRDefault="00C64C59" w:rsidP="00C64C59">
      <w:pPr>
        <w:rPr>
          <w:lang w:val="en-IN" w:eastAsia="en-GB"/>
        </w:rPr>
      </w:pPr>
      <w:r w:rsidRPr="0038176E">
        <w:rPr>
          <w:lang w:val="en-IN" w:eastAsia="en-GB"/>
        </w:rPr>
        <w:t xml:space="preserve"> </w:t>
      </w:r>
      <w:r w:rsidR="00EC6771" w:rsidRPr="0038176E">
        <w:rPr>
          <w:lang w:val="en-IN" w:eastAsia="en-GB"/>
        </w:rPr>
        <w:t>RITHI is</w:t>
      </w:r>
      <w:r w:rsidRPr="0038176E">
        <w:rPr>
          <w:lang w:val="en-IN" w:eastAsia="en-GB"/>
        </w:rPr>
        <w:t xml:space="preserve"> v</w:t>
      </w:r>
      <w:r w:rsidR="006D7325" w:rsidRPr="0038176E">
        <w:rPr>
          <w:lang w:val="en-IN" w:eastAsia="en-GB"/>
        </w:rPr>
        <w:t>alidated for its suitabil</w:t>
      </w:r>
      <w:r w:rsidR="00265341" w:rsidRPr="0038176E">
        <w:rPr>
          <w:lang w:val="en-IN" w:eastAsia="en-GB"/>
        </w:rPr>
        <w:t xml:space="preserve">ity and all mitigation measures have been implemented </w:t>
      </w:r>
      <w:r w:rsidR="007F510B">
        <w:rPr>
          <w:lang w:val="en-IN" w:eastAsia="en-GB"/>
        </w:rPr>
        <w:t xml:space="preserve">   </w:t>
      </w:r>
    </w:p>
    <w:p w:rsidR="00C64C59" w:rsidRPr="0038176E" w:rsidRDefault="007F510B" w:rsidP="00C64C59">
      <w:pPr>
        <w:rPr>
          <w:lang w:val="en-IN" w:eastAsia="en-GB"/>
        </w:rPr>
      </w:pPr>
      <w:r>
        <w:rPr>
          <w:lang w:val="en-IN" w:eastAsia="en-GB"/>
        </w:rPr>
        <w:t xml:space="preserve"> </w:t>
      </w:r>
      <w:r w:rsidR="003C2566">
        <w:rPr>
          <w:lang w:val="en-IN" w:eastAsia="en-GB"/>
        </w:rPr>
        <w:t xml:space="preserve">and </w:t>
      </w:r>
      <w:r w:rsidR="00265341" w:rsidRPr="0038176E">
        <w:rPr>
          <w:lang w:val="en-IN" w:eastAsia="en-GB"/>
        </w:rPr>
        <w:t>followed.</w:t>
      </w:r>
    </w:p>
    <w:p w:rsidR="00EC6771" w:rsidRDefault="00EC6771" w:rsidP="00C64C59">
      <w:pPr>
        <w:rPr>
          <w:lang w:val="en-IN" w:eastAsia="en-GB"/>
        </w:rPr>
      </w:pPr>
    </w:p>
    <w:p w:rsidR="003321A1" w:rsidRPr="0038176E" w:rsidRDefault="003321A1" w:rsidP="00C64C59">
      <w:pPr>
        <w:rPr>
          <w:lang w:val="en-IN" w:eastAsia="en-GB"/>
        </w:rPr>
      </w:pPr>
    </w:p>
    <w:p w:rsidR="00EC6771" w:rsidRPr="0038176E" w:rsidRDefault="00EC6771" w:rsidP="00C64C59">
      <w:pPr>
        <w:rPr>
          <w:lang w:val="en-IN" w:eastAsia="en-GB"/>
        </w:rPr>
      </w:pPr>
      <w:r w:rsidRPr="0038176E">
        <w:rPr>
          <w:lang w:val="en-IN" w:eastAsia="en-GB"/>
        </w:rPr>
        <w:t>Verified by the responsible persons</w:t>
      </w:r>
    </w:p>
    <w:p w:rsidR="00EC6771" w:rsidRPr="0038176E" w:rsidRDefault="00EC6771" w:rsidP="00C64C59">
      <w:pPr>
        <w:rPr>
          <w:lang w:val="en-IN" w:eastAsia="en-GB"/>
        </w:rPr>
      </w:pPr>
      <w:r w:rsidRPr="0038176E">
        <w:rPr>
          <w:lang w:val="en-IN" w:eastAsia="en-GB"/>
        </w:rPr>
        <w:t xml:space="preserve">      </w:t>
      </w:r>
    </w:p>
    <w:p w:rsidR="00EC6771" w:rsidRPr="0038176E" w:rsidRDefault="00EC6771" w:rsidP="00EC6771">
      <w:pPr>
        <w:rPr>
          <w:lang w:val="en-IN" w:eastAsia="en-GB"/>
        </w:rPr>
      </w:pPr>
      <w:r w:rsidRPr="0038176E">
        <w:rPr>
          <w:lang w:val="en-IN" w:eastAsia="en-GB"/>
        </w:rPr>
        <w:t xml:space="preserve">  Validation Date:   </w:t>
      </w:r>
      <w:r w:rsidRPr="0038176E">
        <w:rPr>
          <w:lang w:val="en-IN" w:eastAsia="en-GB"/>
        </w:rPr>
        <w:tab/>
      </w:r>
      <w:r w:rsidRPr="0038176E">
        <w:rPr>
          <w:lang w:val="en-IN" w:eastAsia="en-GB"/>
        </w:rPr>
        <w:tab/>
      </w:r>
      <w:r w:rsidRPr="0038176E">
        <w:rPr>
          <w:lang w:val="en-IN" w:eastAsia="en-GB"/>
        </w:rPr>
        <w:tab/>
      </w:r>
      <w:r w:rsidRPr="0038176E">
        <w:rPr>
          <w:lang w:val="en-IN" w:eastAsia="en-GB"/>
        </w:rPr>
        <w:tab/>
      </w:r>
      <w:r w:rsidRPr="0038176E">
        <w:rPr>
          <w:lang w:val="en-IN" w:eastAsia="en-GB"/>
        </w:rPr>
        <w:tab/>
      </w:r>
      <w:r w:rsidRPr="0038176E">
        <w:rPr>
          <w:lang w:val="en-IN" w:eastAsia="en-GB"/>
        </w:rPr>
        <w:tab/>
      </w:r>
      <w:r w:rsidRPr="0038176E">
        <w:rPr>
          <w:lang w:val="en-IN" w:eastAsia="en-GB"/>
        </w:rPr>
        <w:tab/>
        <w:t>Validated by:</w:t>
      </w:r>
    </w:p>
    <w:p w:rsidR="00EC6771" w:rsidRPr="0038176E" w:rsidRDefault="00EC6771" w:rsidP="00C64C59">
      <w:pPr>
        <w:rPr>
          <w:lang w:val="en-IN" w:eastAsia="en-GB"/>
        </w:rPr>
      </w:pPr>
    </w:p>
    <w:p w:rsidR="00BA69A8" w:rsidRPr="0038176E" w:rsidRDefault="00BA69A8" w:rsidP="00B147DC">
      <w:pPr>
        <w:rPr>
          <w:b/>
          <w:color w:val="FF0000"/>
          <w:lang w:val="en-IN"/>
        </w:rPr>
      </w:pPr>
    </w:p>
    <w:p w:rsidR="00BA69A8" w:rsidRDefault="00BA69A8" w:rsidP="00B147DC">
      <w:pPr>
        <w:rPr>
          <w:b/>
          <w:color w:val="FF0000"/>
          <w:lang w:val="en-IN"/>
        </w:rPr>
      </w:pPr>
    </w:p>
    <w:p w:rsidR="00B147DC" w:rsidRPr="0038176E" w:rsidRDefault="00B147DC" w:rsidP="00B147DC">
      <w:pPr>
        <w:rPr>
          <w:b/>
          <w:color w:val="FF0000"/>
          <w:lang w:val="en-IN"/>
        </w:rPr>
      </w:pPr>
    </w:p>
    <w:p w:rsidR="008C3E1B" w:rsidRPr="0038176E" w:rsidRDefault="00B147DC" w:rsidP="008C3E1B">
      <w:pPr>
        <w:jc w:val="center"/>
        <w:rPr>
          <w:lang w:val="en-IN"/>
        </w:rPr>
      </w:pPr>
      <w:r w:rsidRPr="0038176E">
        <w:rPr>
          <w:b/>
          <w:lang w:val="en-IN"/>
        </w:rPr>
        <w:t xml:space="preserve">END OF DOCUMENT </w:t>
      </w:r>
    </w:p>
    <w:sectPr w:rsidR="008C3E1B" w:rsidRPr="0038176E" w:rsidSect="00AC5081">
      <w:headerReference w:type="default" r:id="rId10"/>
      <w:footerReference w:type="default" r:id="rId11"/>
      <w:pgSz w:w="11906" w:h="16838"/>
      <w:pgMar w:top="1418" w:right="1418" w:bottom="180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5551" w:rsidRDefault="00F55551">
      <w:r>
        <w:separator/>
      </w:r>
    </w:p>
  </w:endnote>
  <w:endnote w:type="continuationSeparator" w:id="0">
    <w:p w:rsidR="00F55551" w:rsidRDefault="00F55551">
      <w:r>
        <w:continuationSeparator/>
      </w:r>
      <w:bookmarkStart w:id="0" w:name="DVXParaEnd"/>
      <w:bookmarkEnd w:id="0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A06" w:rsidRDefault="00700A06" w:rsidP="00D4332F">
    <w:pPr>
      <w:pStyle w:val="Footer"/>
      <w:jc w:val="center"/>
      <w:rPr>
        <w:sz w:val="16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22FD42B" wp14:editId="7FEB20C7">
              <wp:simplePos x="0" y="0"/>
              <wp:positionH relativeFrom="column">
                <wp:posOffset>6488430</wp:posOffset>
              </wp:positionH>
              <wp:positionV relativeFrom="paragraph">
                <wp:posOffset>-104140</wp:posOffset>
              </wp:positionV>
              <wp:extent cx="10795" cy="635"/>
              <wp:effectExtent l="11430" t="10160" r="6350" b="825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795" cy="6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B06C88" id="Rectangle 1" o:spid="_x0000_s1026" style="position:absolute;margin-left:510.9pt;margin-top:-8.2pt;width:.8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" o:allowincell="f"/>
          </w:pict>
        </mc:Fallback>
      </mc:AlternateContent>
    </w:r>
    <w:r>
      <w:rPr>
        <w:sz w:val="16"/>
      </w:rPr>
      <w:t xml:space="preserve">This document is the property of Air Liquide Medical Systems. Any communication or reproduction thereof, even partial, is prohibited without the owner’s prior and written consent </w:t>
    </w:r>
  </w:p>
  <w:p w:rsidR="00700A06" w:rsidRPr="00AC5081" w:rsidRDefault="00700A06" w:rsidP="00AC5081">
    <w:pPr>
      <w:pStyle w:val="Footer"/>
      <w:jc w:val="center"/>
      <w:rPr>
        <w:szCs w:val="20"/>
      </w:rPr>
    </w:pPr>
    <w:r>
      <w:rPr>
        <w:szCs w:val="20"/>
      </w:rPr>
      <w:t xml:space="preserve">TMPL No:R/MR/28 </w:t>
    </w:r>
    <w:r w:rsidRPr="00A05646">
      <w:rPr>
        <w:szCs w:val="20"/>
      </w:rPr>
      <w:t xml:space="preserve">Rev: </w:t>
    </w:r>
    <w:r>
      <w:rPr>
        <w:szCs w:val="20"/>
      </w:rPr>
      <w:t>MAY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5551" w:rsidRDefault="00F55551">
      <w:r>
        <w:separator/>
      </w:r>
    </w:p>
  </w:footnote>
  <w:footnote w:type="continuationSeparator" w:id="0">
    <w:p w:rsidR="00F55551" w:rsidRDefault="00F555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71" w:type="dxa"/>
      <w:tblInd w:w="-1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303"/>
      <w:gridCol w:w="4632"/>
      <w:gridCol w:w="1234"/>
      <w:gridCol w:w="554"/>
      <w:gridCol w:w="1148"/>
    </w:tblGrid>
    <w:tr w:rsidR="00700A06" w:rsidRPr="00470A69">
      <w:trPr>
        <w:trHeight w:val="228"/>
      </w:trPr>
      <w:tc>
        <w:tcPr>
          <w:tcW w:w="2303" w:type="dxa"/>
          <w:vMerge w:val="restart"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</w:p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2D6AF451" wp14:editId="7B2B828A">
                <wp:extent cx="1355046" cy="514350"/>
                <wp:effectExtent l="0" t="0" r="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7952" cy="519249"/>
                        </a:xfrm>
                        <a:prstGeom prst="rect">
                          <a:avLst/>
                        </a:prstGeom>
                        <a:noFill/>
                        <a:extLst/>
                      </pic:spPr>
                    </pic:pic>
                  </a:graphicData>
                </a:graphic>
              </wp:inline>
            </w:drawing>
          </w:r>
        </w:p>
        <w:p w:rsidR="00700A06" w:rsidRPr="00470A69" w:rsidRDefault="00700A06" w:rsidP="00592714">
          <w:pPr>
            <w:jc w:val="center"/>
            <w:rPr>
              <w:rFonts w:ascii="Times New Roman" w:hAnsi="Times New Roman"/>
              <w:b/>
              <w:color w:val="000000"/>
              <w:sz w:val="12"/>
              <w:szCs w:val="12"/>
            </w:rPr>
          </w:pPr>
        </w:p>
      </w:tc>
      <w:tc>
        <w:tcPr>
          <w:tcW w:w="4632" w:type="dxa"/>
          <w:vMerge w:val="restart"/>
          <w:vAlign w:val="center"/>
        </w:tcPr>
        <w:p w:rsidR="00700A06" w:rsidRPr="003F2885" w:rsidRDefault="00700A06" w:rsidP="00592714">
          <w:pPr>
            <w:jc w:val="center"/>
            <w:rPr>
              <w:rFonts w:ascii="Times New Roman" w:hAnsi="Times New Roman"/>
              <w:b/>
              <w:i/>
              <w:sz w:val="22"/>
              <w:szCs w:val="22"/>
            </w:rPr>
          </w:pPr>
          <w:r w:rsidRPr="005737A6">
            <w:rPr>
              <w:rFonts w:ascii="Times New Roman" w:hAnsi="Times New Roman"/>
              <w:b/>
              <w:color w:val="000000"/>
            </w:rPr>
            <w:t>AIR LIQUIDE MEDICAL SYSTEMS PVT. LTD</w:t>
          </w:r>
          <w:r w:rsidRPr="005737A6">
            <w:rPr>
              <w:rFonts w:ascii="Times New Roman" w:hAnsi="Times New Roman"/>
              <w:b/>
              <w:color w:val="000000"/>
              <w:sz w:val="12"/>
              <w:szCs w:val="12"/>
            </w:rPr>
            <w:t>.</w:t>
          </w:r>
        </w:p>
        <w:p w:rsidR="00700A06" w:rsidRPr="00470A69" w:rsidRDefault="00700A06" w:rsidP="00592714">
          <w:pPr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sz w:val="22"/>
              <w:szCs w:val="22"/>
            </w:rPr>
            <w:t>R&amp;D</w:t>
          </w:r>
        </w:p>
      </w:tc>
      <w:tc>
        <w:tcPr>
          <w:tcW w:w="1234" w:type="dxa"/>
          <w:vAlign w:val="center"/>
        </w:tcPr>
        <w:p w:rsidR="00700A06" w:rsidRPr="00470A69" w:rsidRDefault="00700A06" w:rsidP="00592714">
          <w:pPr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DOC</w:t>
          </w:r>
          <w:r w:rsidRPr="00470A69">
            <w:rPr>
              <w:rFonts w:ascii="Times New Roman" w:hAnsi="Times New Roman"/>
              <w:sz w:val="18"/>
              <w:szCs w:val="18"/>
            </w:rPr>
            <w:t xml:space="preserve"> REF</w:t>
          </w:r>
        </w:p>
      </w:tc>
      <w:tc>
        <w:tcPr>
          <w:tcW w:w="1702" w:type="dxa"/>
          <w:gridSpan w:val="2"/>
          <w:vAlign w:val="center"/>
        </w:tcPr>
        <w:p w:rsidR="00700A06" w:rsidRPr="00470A69" w:rsidRDefault="00700A06" w:rsidP="00235E5E">
          <w:pPr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Cs w:val="20"/>
            </w:rPr>
            <w:t xml:space="preserve">     R/QMS/SV/13</w:t>
          </w:r>
        </w:p>
      </w:tc>
    </w:tr>
    <w:tr w:rsidR="00700A06" w:rsidRPr="00470A69">
      <w:trPr>
        <w:trHeight w:val="365"/>
      </w:trPr>
      <w:tc>
        <w:tcPr>
          <w:tcW w:w="2303" w:type="dxa"/>
          <w:vMerge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</w:p>
      </w:tc>
      <w:tc>
        <w:tcPr>
          <w:tcW w:w="4632" w:type="dxa"/>
          <w:vMerge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1234" w:type="dxa"/>
          <w:vAlign w:val="center"/>
        </w:tcPr>
        <w:p w:rsidR="00700A06" w:rsidRPr="00470A69" w:rsidRDefault="00700A06" w:rsidP="00D7177B">
          <w:pPr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SOFTWARE TOOL</w:t>
          </w:r>
        </w:p>
      </w:tc>
      <w:tc>
        <w:tcPr>
          <w:tcW w:w="1702" w:type="dxa"/>
          <w:gridSpan w:val="2"/>
          <w:vAlign w:val="center"/>
        </w:tcPr>
        <w:p w:rsidR="00700A06" w:rsidRPr="00470A69" w:rsidRDefault="00700A06" w:rsidP="00D7177B">
          <w:pPr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RITHI</w:t>
          </w:r>
        </w:p>
      </w:tc>
    </w:tr>
    <w:tr w:rsidR="00700A06" w:rsidRPr="00470A69" w:rsidTr="00A740D2">
      <w:trPr>
        <w:trHeight w:val="359"/>
      </w:trPr>
      <w:tc>
        <w:tcPr>
          <w:tcW w:w="2303" w:type="dxa"/>
          <w:vMerge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</w:p>
      </w:tc>
      <w:tc>
        <w:tcPr>
          <w:tcW w:w="4632" w:type="dxa"/>
          <w:vMerge w:val="restart"/>
          <w:vAlign w:val="center"/>
        </w:tcPr>
        <w:p w:rsidR="00700A06" w:rsidRPr="00470A69" w:rsidRDefault="00700A06" w:rsidP="00235E5E">
          <w:pPr>
            <w:pStyle w:val="Header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 w:rsidRPr="005737A6">
            <w:rPr>
              <w:rFonts w:ascii="Times New Roman" w:hAnsi="Times New Roman"/>
              <w:b/>
              <w:sz w:val="28"/>
              <w:szCs w:val="22"/>
            </w:rPr>
            <w:t xml:space="preserve"> </w:t>
          </w:r>
          <w:r>
            <w:rPr>
              <w:rFonts w:ascii="Times New Roman" w:hAnsi="Times New Roman"/>
              <w:b/>
              <w:sz w:val="28"/>
              <w:szCs w:val="22"/>
            </w:rPr>
            <w:t>Software validation of  RITHI</w:t>
          </w:r>
        </w:p>
      </w:tc>
      <w:tc>
        <w:tcPr>
          <w:tcW w:w="1234" w:type="dxa"/>
          <w:vAlign w:val="center"/>
        </w:tcPr>
        <w:p w:rsidR="00700A06" w:rsidRPr="009E24CC" w:rsidRDefault="00700A06" w:rsidP="00592714">
          <w:pPr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Rev. No/ Date</w:t>
          </w:r>
        </w:p>
      </w:tc>
      <w:tc>
        <w:tcPr>
          <w:tcW w:w="554" w:type="dxa"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01</w:t>
          </w:r>
        </w:p>
      </w:tc>
      <w:tc>
        <w:tcPr>
          <w:tcW w:w="1148" w:type="dxa"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01/03/2023</w:t>
          </w:r>
        </w:p>
      </w:tc>
    </w:tr>
    <w:tr w:rsidR="00700A06" w:rsidRPr="00470A69">
      <w:trPr>
        <w:trHeight w:val="223"/>
      </w:trPr>
      <w:tc>
        <w:tcPr>
          <w:tcW w:w="2303" w:type="dxa"/>
          <w:vMerge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</w:p>
      </w:tc>
      <w:tc>
        <w:tcPr>
          <w:tcW w:w="4632" w:type="dxa"/>
          <w:vMerge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</w:p>
      </w:tc>
      <w:tc>
        <w:tcPr>
          <w:tcW w:w="1234" w:type="dxa"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  <w:sz w:val="18"/>
              <w:szCs w:val="18"/>
            </w:rPr>
          </w:pPr>
          <w:r w:rsidRPr="00470A69">
            <w:rPr>
              <w:rFonts w:ascii="Times New Roman" w:hAnsi="Times New Roman"/>
              <w:sz w:val="18"/>
              <w:szCs w:val="18"/>
            </w:rPr>
            <w:t>PAGE NO.</w:t>
          </w:r>
        </w:p>
      </w:tc>
      <w:tc>
        <w:tcPr>
          <w:tcW w:w="1702" w:type="dxa"/>
          <w:gridSpan w:val="2"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  <w:sz w:val="18"/>
              <w:szCs w:val="18"/>
            </w:rPr>
          </w:pPr>
          <w:r w:rsidRPr="00470A69">
            <w:rPr>
              <w:rStyle w:val="PageNumber"/>
              <w:rFonts w:ascii="Times New Roman" w:hAnsi="Times New Roman"/>
              <w:sz w:val="18"/>
              <w:szCs w:val="18"/>
            </w:rPr>
            <w:fldChar w:fldCharType="begin"/>
          </w:r>
          <w:r w:rsidRPr="00470A69">
            <w:rPr>
              <w:rStyle w:val="PageNumber"/>
              <w:rFonts w:ascii="Times New Roman" w:hAnsi="Times New Roman"/>
              <w:sz w:val="18"/>
              <w:szCs w:val="18"/>
            </w:rPr>
            <w:instrText xml:space="preserve"> PAGE </w:instrText>
          </w:r>
          <w:r w:rsidRPr="00470A69">
            <w:rPr>
              <w:rStyle w:val="PageNumber"/>
              <w:rFonts w:ascii="Times New Roman" w:hAnsi="Times New Roman"/>
              <w:sz w:val="18"/>
              <w:szCs w:val="18"/>
            </w:rPr>
            <w:fldChar w:fldCharType="separate"/>
          </w:r>
          <w:r w:rsidR="003C2566">
            <w:rPr>
              <w:rStyle w:val="PageNumber"/>
              <w:rFonts w:ascii="Times New Roman" w:hAnsi="Times New Roman"/>
              <w:noProof/>
              <w:sz w:val="18"/>
              <w:szCs w:val="18"/>
            </w:rPr>
            <w:t>9</w:t>
          </w:r>
          <w:r w:rsidRPr="00470A69">
            <w:rPr>
              <w:rStyle w:val="PageNumber"/>
              <w:rFonts w:ascii="Times New Roman" w:hAnsi="Times New Roman"/>
              <w:sz w:val="18"/>
              <w:szCs w:val="18"/>
            </w:rPr>
            <w:fldChar w:fldCharType="end"/>
          </w:r>
          <w:r w:rsidRPr="00470A69">
            <w:rPr>
              <w:rStyle w:val="PageNumber"/>
              <w:rFonts w:ascii="Times New Roman" w:hAnsi="Times New Roman"/>
              <w:sz w:val="18"/>
              <w:szCs w:val="18"/>
            </w:rPr>
            <w:t xml:space="preserve"> of </w:t>
          </w:r>
          <w:r w:rsidR="00F55551">
            <w:fldChar w:fldCharType="begin"/>
          </w:r>
          <w:r w:rsidR="00F55551">
            <w:instrText xml:space="preserve"> NUMPAGES  \* MERGEFORMAT </w:instrText>
          </w:r>
          <w:r w:rsidR="00F55551">
            <w:fldChar w:fldCharType="separate"/>
          </w:r>
          <w:r w:rsidR="003C2566" w:rsidRPr="003C2566">
            <w:rPr>
              <w:rStyle w:val="PageNumber"/>
              <w:rFonts w:ascii="Times New Roman" w:hAnsi="Times New Roman"/>
              <w:noProof/>
              <w:sz w:val="18"/>
              <w:szCs w:val="18"/>
            </w:rPr>
            <w:t>10</w:t>
          </w:r>
          <w:r w:rsidR="00F55551">
            <w:rPr>
              <w:rStyle w:val="PageNumber"/>
              <w:rFonts w:ascii="Times New Roman" w:hAnsi="Times New Roman"/>
              <w:noProof/>
              <w:sz w:val="18"/>
              <w:szCs w:val="18"/>
            </w:rPr>
            <w:fldChar w:fldCharType="end"/>
          </w:r>
        </w:p>
      </w:tc>
    </w:tr>
  </w:tbl>
  <w:p w:rsidR="00700A06" w:rsidRDefault="00700A06" w:rsidP="00E26E30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35488E" wp14:editId="3A2D7183">
              <wp:simplePos x="0" y="0"/>
              <wp:positionH relativeFrom="column">
                <wp:posOffset>-121920</wp:posOffset>
              </wp:positionH>
              <wp:positionV relativeFrom="paragraph">
                <wp:posOffset>167640</wp:posOffset>
              </wp:positionV>
              <wp:extent cx="6102350" cy="7991475"/>
              <wp:effectExtent l="0" t="0" r="12700" b="28575"/>
              <wp:wrapNone/>
              <wp:docPr id="2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02350" cy="7991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00A06" w:rsidRDefault="00700A06" w:rsidP="00C3466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35488E" id="Rectangle 6" o:spid="_x0000_s1026" style="position:absolute;left:0;text-align:left;margin-left:-9.6pt;margin-top:13.2pt;width:480.5pt;height:6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">
              <v:textbox>
                <w:txbxContent>
                  <w:p w:rsidR="00700A06" w:rsidRDefault="00700A06" w:rsidP="00C3466A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E3E32"/>
    <w:multiLevelType w:val="hybridMultilevel"/>
    <w:tmpl w:val="AD10EFE8"/>
    <w:lvl w:ilvl="0" w:tplc="3522D4AA">
      <w:start w:val="1"/>
      <w:numFmt w:val="bullet"/>
      <w:lvlText w:val=""/>
      <w:lvlJc w:val="left"/>
      <w:pPr>
        <w:ind w:left="435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C0516"/>
    <w:multiLevelType w:val="hybridMultilevel"/>
    <w:tmpl w:val="C284E5BA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B2AF8"/>
    <w:multiLevelType w:val="hybridMultilevel"/>
    <w:tmpl w:val="EB9ED3C8"/>
    <w:lvl w:ilvl="0" w:tplc="EEFCFD8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A0881"/>
    <w:multiLevelType w:val="hybridMultilevel"/>
    <w:tmpl w:val="8AE021DC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477639"/>
    <w:multiLevelType w:val="multilevel"/>
    <w:tmpl w:val="39DAA892"/>
    <w:lvl w:ilvl="0">
      <w:start w:val="1"/>
      <w:numFmt w:val="decimal"/>
      <w:pStyle w:val="Heading1"/>
      <w:lvlText w:val="%1"/>
      <w:lvlJc w:val="left"/>
      <w:pPr>
        <w:tabs>
          <w:tab w:val="num" w:pos="576"/>
        </w:tabs>
        <w:ind w:left="576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538"/>
        </w:tabs>
        <w:ind w:left="5538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64"/>
        </w:tabs>
        <w:ind w:left="864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24"/>
        </w:tabs>
        <w:ind w:left="122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52"/>
        </w:tabs>
        <w:ind w:left="1152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296"/>
        </w:tabs>
        <w:ind w:left="1296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40"/>
        </w:tabs>
        <w:ind w:left="1440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584"/>
        </w:tabs>
        <w:ind w:left="1584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728"/>
        </w:tabs>
        <w:ind w:left="1728" w:hanging="1584"/>
      </w:pPr>
      <w:rPr>
        <w:rFonts w:cs="Times New Roman" w:hint="default"/>
      </w:rPr>
    </w:lvl>
  </w:abstractNum>
  <w:abstractNum w:abstractNumId="5" w15:restartNumberingAfterBreak="0">
    <w:nsid w:val="23994B25"/>
    <w:multiLevelType w:val="hybridMultilevel"/>
    <w:tmpl w:val="AEA8ED56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7D1405"/>
    <w:multiLevelType w:val="hybridMultilevel"/>
    <w:tmpl w:val="FD3ED2AE"/>
    <w:lvl w:ilvl="0" w:tplc="3522D4AA">
      <w:start w:val="1"/>
      <w:numFmt w:val="bullet"/>
      <w:lvlText w:val=""/>
      <w:lvlJc w:val="left"/>
      <w:pPr>
        <w:ind w:left="435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291246A8"/>
    <w:multiLevelType w:val="hybridMultilevel"/>
    <w:tmpl w:val="98465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15A57"/>
    <w:multiLevelType w:val="hybridMultilevel"/>
    <w:tmpl w:val="2F1C8EFC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6E42EA"/>
    <w:multiLevelType w:val="hybridMultilevel"/>
    <w:tmpl w:val="EB9ED3C8"/>
    <w:lvl w:ilvl="0" w:tplc="EEFCFD8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A812A5"/>
    <w:multiLevelType w:val="hybridMultilevel"/>
    <w:tmpl w:val="00D693A0"/>
    <w:lvl w:ilvl="0" w:tplc="8264B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CC23A4"/>
    <w:multiLevelType w:val="hybridMultilevel"/>
    <w:tmpl w:val="AD9A6F5E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D13ACD"/>
    <w:multiLevelType w:val="hybridMultilevel"/>
    <w:tmpl w:val="EB666E7A"/>
    <w:lvl w:ilvl="0" w:tplc="A0EC24B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D7911"/>
    <w:multiLevelType w:val="hybridMultilevel"/>
    <w:tmpl w:val="3104B8E0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254CBA"/>
    <w:multiLevelType w:val="hybridMultilevel"/>
    <w:tmpl w:val="EB9ED3C8"/>
    <w:lvl w:ilvl="0" w:tplc="EEFCFD8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993588"/>
    <w:multiLevelType w:val="hybridMultilevel"/>
    <w:tmpl w:val="B71069DA"/>
    <w:lvl w:ilvl="0" w:tplc="3522D4AA">
      <w:start w:val="1"/>
      <w:numFmt w:val="bullet"/>
      <w:lvlText w:val=""/>
      <w:lvlJc w:val="left"/>
      <w:pPr>
        <w:ind w:left="51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6" w15:restartNumberingAfterBreak="0">
    <w:nsid w:val="594B49F7"/>
    <w:multiLevelType w:val="hybridMultilevel"/>
    <w:tmpl w:val="82405AD0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7" w15:restartNumberingAfterBreak="0">
    <w:nsid w:val="595F6BC7"/>
    <w:multiLevelType w:val="hybridMultilevel"/>
    <w:tmpl w:val="A3AC9BAC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37308D"/>
    <w:multiLevelType w:val="hybridMultilevel"/>
    <w:tmpl w:val="EF58C6C8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AE62D5"/>
    <w:multiLevelType w:val="hybridMultilevel"/>
    <w:tmpl w:val="F7564624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A52CB1"/>
    <w:multiLevelType w:val="hybridMultilevel"/>
    <w:tmpl w:val="6BD41A3E"/>
    <w:lvl w:ilvl="0" w:tplc="651AF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9"/>
  </w:num>
  <w:num w:numId="3">
    <w:abstractNumId w:val="14"/>
  </w:num>
  <w:num w:numId="4">
    <w:abstractNumId w:val="6"/>
  </w:num>
  <w:num w:numId="5">
    <w:abstractNumId w:val="19"/>
  </w:num>
  <w:num w:numId="6">
    <w:abstractNumId w:val="8"/>
  </w:num>
  <w:num w:numId="7">
    <w:abstractNumId w:val="13"/>
  </w:num>
  <w:num w:numId="8">
    <w:abstractNumId w:val="2"/>
  </w:num>
  <w:num w:numId="9">
    <w:abstractNumId w:val="3"/>
  </w:num>
  <w:num w:numId="10">
    <w:abstractNumId w:val="5"/>
  </w:num>
  <w:num w:numId="11">
    <w:abstractNumId w:val="17"/>
  </w:num>
  <w:num w:numId="12">
    <w:abstractNumId w:val="18"/>
  </w:num>
  <w:num w:numId="13">
    <w:abstractNumId w:val="11"/>
  </w:num>
  <w:num w:numId="14">
    <w:abstractNumId w:val="10"/>
  </w:num>
  <w:num w:numId="15">
    <w:abstractNumId w:val="20"/>
  </w:num>
  <w:num w:numId="16">
    <w:abstractNumId w:val="0"/>
  </w:num>
  <w:num w:numId="17">
    <w:abstractNumId w:val="15"/>
  </w:num>
  <w:num w:numId="18">
    <w:abstractNumId w:val="16"/>
  </w:num>
  <w:num w:numId="19">
    <w:abstractNumId w:val="7"/>
  </w:num>
  <w:num w:numId="20">
    <w:abstractNumId w:val="1"/>
  </w:num>
  <w:num w:numId="21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F9B"/>
    <w:rsid w:val="000033F2"/>
    <w:rsid w:val="00003F9B"/>
    <w:rsid w:val="00012BFE"/>
    <w:rsid w:val="00014596"/>
    <w:rsid w:val="000206D6"/>
    <w:rsid w:val="00022F35"/>
    <w:rsid w:val="000240D7"/>
    <w:rsid w:val="000251FA"/>
    <w:rsid w:val="0003459B"/>
    <w:rsid w:val="00037531"/>
    <w:rsid w:val="00042D3B"/>
    <w:rsid w:val="000438E2"/>
    <w:rsid w:val="00047082"/>
    <w:rsid w:val="00047C61"/>
    <w:rsid w:val="0005117C"/>
    <w:rsid w:val="000511E7"/>
    <w:rsid w:val="000517CB"/>
    <w:rsid w:val="00075DF9"/>
    <w:rsid w:val="00081F68"/>
    <w:rsid w:val="00085489"/>
    <w:rsid w:val="00085F1F"/>
    <w:rsid w:val="00085F75"/>
    <w:rsid w:val="00087836"/>
    <w:rsid w:val="00090FF1"/>
    <w:rsid w:val="000934FF"/>
    <w:rsid w:val="00093965"/>
    <w:rsid w:val="0009751D"/>
    <w:rsid w:val="000A2521"/>
    <w:rsid w:val="000A5B40"/>
    <w:rsid w:val="000B049C"/>
    <w:rsid w:val="000B40CE"/>
    <w:rsid w:val="000B4570"/>
    <w:rsid w:val="000C11F9"/>
    <w:rsid w:val="000C2FAF"/>
    <w:rsid w:val="000C4A38"/>
    <w:rsid w:val="000C5E2F"/>
    <w:rsid w:val="000D0355"/>
    <w:rsid w:val="000D0539"/>
    <w:rsid w:val="000D0AE4"/>
    <w:rsid w:val="000E783C"/>
    <w:rsid w:val="000F3523"/>
    <w:rsid w:val="000F55CB"/>
    <w:rsid w:val="00107819"/>
    <w:rsid w:val="00110204"/>
    <w:rsid w:val="00111327"/>
    <w:rsid w:val="00112919"/>
    <w:rsid w:val="00113C37"/>
    <w:rsid w:val="00113F51"/>
    <w:rsid w:val="00117E5B"/>
    <w:rsid w:val="0012252E"/>
    <w:rsid w:val="00124A77"/>
    <w:rsid w:val="00127099"/>
    <w:rsid w:val="001425FA"/>
    <w:rsid w:val="001450B2"/>
    <w:rsid w:val="00163258"/>
    <w:rsid w:val="0016581D"/>
    <w:rsid w:val="00166DB3"/>
    <w:rsid w:val="001670F6"/>
    <w:rsid w:val="0016731A"/>
    <w:rsid w:val="00180C65"/>
    <w:rsid w:val="00181DB8"/>
    <w:rsid w:val="001836AD"/>
    <w:rsid w:val="00184E08"/>
    <w:rsid w:val="00185A6D"/>
    <w:rsid w:val="001913D9"/>
    <w:rsid w:val="00191DAA"/>
    <w:rsid w:val="0019322D"/>
    <w:rsid w:val="0019481E"/>
    <w:rsid w:val="00194F14"/>
    <w:rsid w:val="00194F72"/>
    <w:rsid w:val="0019624D"/>
    <w:rsid w:val="001A51C3"/>
    <w:rsid w:val="001A530A"/>
    <w:rsid w:val="001A7FE8"/>
    <w:rsid w:val="001B5868"/>
    <w:rsid w:val="001B5B29"/>
    <w:rsid w:val="001B6853"/>
    <w:rsid w:val="001C00DE"/>
    <w:rsid w:val="001C087E"/>
    <w:rsid w:val="001C50A1"/>
    <w:rsid w:val="001C61B5"/>
    <w:rsid w:val="001C6738"/>
    <w:rsid w:val="001D06FA"/>
    <w:rsid w:val="001D178B"/>
    <w:rsid w:val="001D484E"/>
    <w:rsid w:val="001E40F1"/>
    <w:rsid w:val="001E54A4"/>
    <w:rsid w:val="001E5651"/>
    <w:rsid w:val="001F5327"/>
    <w:rsid w:val="002000FE"/>
    <w:rsid w:val="00204D7F"/>
    <w:rsid w:val="00207BC3"/>
    <w:rsid w:val="0021033B"/>
    <w:rsid w:val="00210D2B"/>
    <w:rsid w:val="00211D09"/>
    <w:rsid w:val="00212F12"/>
    <w:rsid w:val="00213580"/>
    <w:rsid w:val="00213725"/>
    <w:rsid w:val="0021576E"/>
    <w:rsid w:val="00216CBC"/>
    <w:rsid w:val="00220EF6"/>
    <w:rsid w:val="0022135A"/>
    <w:rsid w:val="00222E4A"/>
    <w:rsid w:val="00223D8B"/>
    <w:rsid w:val="00224948"/>
    <w:rsid w:val="00226444"/>
    <w:rsid w:val="00227582"/>
    <w:rsid w:val="0023076F"/>
    <w:rsid w:val="00231B96"/>
    <w:rsid w:val="00233F1B"/>
    <w:rsid w:val="002343C4"/>
    <w:rsid w:val="0023486C"/>
    <w:rsid w:val="002350A2"/>
    <w:rsid w:val="002355D8"/>
    <w:rsid w:val="00235E5E"/>
    <w:rsid w:val="00236A47"/>
    <w:rsid w:val="0023794C"/>
    <w:rsid w:val="002419FB"/>
    <w:rsid w:val="00263BEE"/>
    <w:rsid w:val="00265341"/>
    <w:rsid w:val="00266AF6"/>
    <w:rsid w:val="00267DE6"/>
    <w:rsid w:val="00272417"/>
    <w:rsid w:val="0027325A"/>
    <w:rsid w:val="00276B11"/>
    <w:rsid w:val="002824F3"/>
    <w:rsid w:val="002922AB"/>
    <w:rsid w:val="00295B44"/>
    <w:rsid w:val="002A38CF"/>
    <w:rsid w:val="002A58EB"/>
    <w:rsid w:val="002A5ABC"/>
    <w:rsid w:val="002B0D40"/>
    <w:rsid w:val="002B661B"/>
    <w:rsid w:val="002C0701"/>
    <w:rsid w:val="002C07E1"/>
    <w:rsid w:val="002C4C73"/>
    <w:rsid w:val="002C52E8"/>
    <w:rsid w:val="002C650F"/>
    <w:rsid w:val="002D077E"/>
    <w:rsid w:val="002D5D1E"/>
    <w:rsid w:val="002E3588"/>
    <w:rsid w:val="002E3998"/>
    <w:rsid w:val="002E3BFF"/>
    <w:rsid w:val="002E6404"/>
    <w:rsid w:val="002F0A4D"/>
    <w:rsid w:val="002F2D42"/>
    <w:rsid w:val="002F534D"/>
    <w:rsid w:val="00303DA9"/>
    <w:rsid w:val="00305227"/>
    <w:rsid w:val="003070B4"/>
    <w:rsid w:val="003108D9"/>
    <w:rsid w:val="00311DE0"/>
    <w:rsid w:val="00320DE5"/>
    <w:rsid w:val="00322FB3"/>
    <w:rsid w:val="003245F2"/>
    <w:rsid w:val="003321A1"/>
    <w:rsid w:val="00332EE2"/>
    <w:rsid w:val="00334190"/>
    <w:rsid w:val="00335B9D"/>
    <w:rsid w:val="00344F82"/>
    <w:rsid w:val="0034604F"/>
    <w:rsid w:val="00351057"/>
    <w:rsid w:val="0035287B"/>
    <w:rsid w:val="00353ACF"/>
    <w:rsid w:val="00355491"/>
    <w:rsid w:val="00356C23"/>
    <w:rsid w:val="003600A4"/>
    <w:rsid w:val="003600AF"/>
    <w:rsid w:val="0036506B"/>
    <w:rsid w:val="00366A13"/>
    <w:rsid w:val="003711F3"/>
    <w:rsid w:val="00373C1A"/>
    <w:rsid w:val="0038176E"/>
    <w:rsid w:val="00385113"/>
    <w:rsid w:val="00387120"/>
    <w:rsid w:val="003925BD"/>
    <w:rsid w:val="00393F8F"/>
    <w:rsid w:val="00395D9A"/>
    <w:rsid w:val="003A3344"/>
    <w:rsid w:val="003A5DD6"/>
    <w:rsid w:val="003A5EB1"/>
    <w:rsid w:val="003A786C"/>
    <w:rsid w:val="003B3C40"/>
    <w:rsid w:val="003B44D8"/>
    <w:rsid w:val="003B50CE"/>
    <w:rsid w:val="003B6237"/>
    <w:rsid w:val="003B6686"/>
    <w:rsid w:val="003C2566"/>
    <w:rsid w:val="003C298B"/>
    <w:rsid w:val="003C583C"/>
    <w:rsid w:val="003C69EB"/>
    <w:rsid w:val="003C6ABD"/>
    <w:rsid w:val="003C6F32"/>
    <w:rsid w:val="003C713F"/>
    <w:rsid w:val="003D21A6"/>
    <w:rsid w:val="003D31D9"/>
    <w:rsid w:val="003E1F1C"/>
    <w:rsid w:val="003E53DD"/>
    <w:rsid w:val="003F2BC2"/>
    <w:rsid w:val="003F3451"/>
    <w:rsid w:val="00403FC8"/>
    <w:rsid w:val="00404867"/>
    <w:rsid w:val="004062E1"/>
    <w:rsid w:val="00420021"/>
    <w:rsid w:val="00420EBE"/>
    <w:rsid w:val="004216C2"/>
    <w:rsid w:val="00423041"/>
    <w:rsid w:val="0042424A"/>
    <w:rsid w:val="00431376"/>
    <w:rsid w:val="004435FD"/>
    <w:rsid w:val="004557B7"/>
    <w:rsid w:val="00460392"/>
    <w:rsid w:val="0046070A"/>
    <w:rsid w:val="00460FC9"/>
    <w:rsid w:val="00462DAD"/>
    <w:rsid w:val="004631BE"/>
    <w:rsid w:val="00463CE6"/>
    <w:rsid w:val="004666E1"/>
    <w:rsid w:val="00470D7F"/>
    <w:rsid w:val="0047710E"/>
    <w:rsid w:val="00483A75"/>
    <w:rsid w:val="00487927"/>
    <w:rsid w:val="004917EB"/>
    <w:rsid w:val="0049311C"/>
    <w:rsid w:val="00493F3C"/>
    <w:rsid w:val="004A2EB6"/>
    <w:rsid w:val="004A5B02"/>
    <w:rsid w:val="004A5D4E"/>
    <w:rsid w:val="004B0061"/>
    <w:rsid w:val="004B2D94"/>
    <w:rsid w:val="004B378C"/>
    <w:rsid w:val="004C4F71"/>
    <w:rsid w:val="004C7602"/>
    <w:rsid w:val="004C77D8"/>
    <w:rsid w:val="004D23F6"/>
    <w:rsid w:val="004D32F8"/>
    <w:rsid w:val="004D3808"/>
    <w:rsid w:val="004D38D1"/>
    <w:rsid w:val="004D3A8D"/>
    <w:rsid w:val="004D44C6"/>
    <w:rsid w:val="004E07BC"/>
    <w:rsid w:val="004E1B5A"/>
    <w:rsid w:val="004E1C45"/>
    <w:rsid w:val="004E4071"/>
    <w:rsid w:val="004E44D0"/>
    <w:rsid w:val="004F16D8"/>
    <w:rsid w:val="004F1E6E"/>
    <w:rsid w:val="004F69FC"/>
    <w:rsid w:val="004F7B22"/>
    <w:rsid w:val="004F7B34"/>
    <w:rsid w:val="00500F60"/>
    <w:rsid w:val="005034C3"/>
    <w:rsid w:val="00504D81"/>
    <w:rsid w:val="0050539A"/>
    <w:rsid w:val="00512168"/>
    <w:rsid w:val="00514207"/>
    <w:rsid w:val="00516F2B"/>
    <w:rsid w:val="00521A7F"/>
    <w:rsid w:val="0052249E"/>
    <w:rsid w:val="00530F4E"/>
    <w:rsid w:val="005422EE"/>
    <w:rsid w:val="00545F5E"/>
    <w:rsid w:val="00550860"/>
    <w:rsid w:val="005548AC"/>
    <w:rsid w:val="00554DD9"/>
    <w:rsid w:val="0057479D"/>
    <w:rsid w:val="00576E10"/>
    <w:rsid w:val="00583945"/>
    <w:rsid w:val="005857F3"/>
    <w:rsid w:val="00591C30"/>
    <w:rsid w:val="00592714"/>
    <w:rsid w:val="00594725"/>
    <w:rsid w:val="005A0444"/>
    <w:rsid w:val="005A0653"/>
    <w:rsid w:val="005A276E"/>
    <w:rsid w:val="005A2CF9"/>
    <w:rsid w:val="005A2EFA"/>
    <w:rsid w:val="005A34F7"/>
    <w:rsid w:val="005C10DC"/>
    <w:rsid w:val="005C1AA2"/>
    <w:rsid w:val="005C4002"/>
    <w:rsid w:val="005D0D9F"/>
    <w:rsid w:val="005D1B0B"/>
    <w:rsid w:val="005D4535"/>
    <w:rsid w:val="005D67B4"/>
    <w:rsid w:val="005D7230"/>
    <w:rsid w:val="005E25A5"/>
    <w:rsid w:val="005E70C2"/>
    <w:rsid w:val="005F397B"/>
    <w:rsid w:val="005F3CD8"/>
    <w:rsid w:val="005F6475"/>
    <w:rsid w:val="005F7551"/>
    <w:rsid w:val="00600060"/>
    <w:rsid w:val="00612EEB"/>
    <w:rsid w:val="00616922"/>
    <w:rsid w:val="00625489"/>
    <w:rsid w:val="00625916"/>
    <w:rsid w:val="00631ACA"/>
    <w:rsid w:val="00632ECF"/>
    <w:rsid w:val="00633096"/>
    <w:rsid w:val="00645AE3"/>
    <w:rsid w:val="00647023"/>
    <w:rsid w:val="006474AC"/>
    <w:rsid w:val="00652488"/>
    <w:rsid w:val="006529DC"/>
    <w:rsid w:val="00660043"/>
    <w:rsid w:val="00661AD6"/>
    <w:rsid w:val="006632AE"/>
    <w:rsid w:val="00664111"/>
    <w:rsid w:val="00664810"/>
    <w:rsid w:val="0067114F"/>
    <w:rsid w:val="006726D9"/>
    <w:rsid w:val="006734B1"/>
    <w:rsid w:val="00673891"/>
    <w:rsid w:val="00675118"/>
    <w:rsid w:val="00680158"/>
    <w:rsid w:val="0068372F"/>
    <w:rsid w:val="006913A9"/>
    <w:rsid w:val="00692248"/>
    <w:rsid w:val="00694269"/>
    <w:rsid w:val="00695EC2"/>
    <w:rsid w:val="006A078F"/>
    <w:rsid w:val="006A07E6"/>
    <w:rsid w:val="006A1A86"/>
    <w:rsid w:val="006A6429"/>
    <w:rsid w:val="006B30F1"/>
    <w:rsid w:val="006B486A"/>
    <w:rsid w:val="006B5F8D"/>
    <w:rsid w:val="006C15E3"/>
    <w:rsid w:val="006C44A6"/>
    <w:rsid w:val="006C4A76"/>
    <w:rsid w:val="006C6557"/>
    <w:rsid w:val="006D1205"/>
    <w:rsid w:val="006D3E81"/>
    <w:rsid w:val="006D40B9"/>
    <w:rsid w:val="006D58A2"/>
    <w:rsid w:val="006D7325"/>
    <w:rsid w:val="006E1C08"/>
    <w:rsid w:val="006E55AA"/>
    <w:rsid w:val="006E6A5C"/>
    <w:rsid w:val="006F108D"/>
    <w:rsid w:val="006F4574"/>
    <w:rsid w:val="00700A06"/>
    <w:rsid w:val="00701A90"/>
    <w:rsid w:val="007036FF"/>
    <w:rsid w:val="00704C66"/>
    <w:rsid w:val="00705923"/>
    <w:rsid w:val="00711A79"/>
    <w:rsid w:val="007209B7"/>
    <w:rsid w:val="00722596"/>
    <w:rsid w:val="00723837"/>
    <w:rsid w:val="00723EBC"/>
    <w:rsid w:val="007257DB"/>
    <w:rsid w:val="0072676E"/>
    <w:rsid w:val="00727D1F"/>
    <w:rsid w:val="00736136"/>
    <w:rsid w:val="007366E7"/>
    <w:rsid w:val="007375DC"/>
    <w:rsid w:val="00745D7A"/>
    <w:rsid w:val="00745E5A"/>
    <w:rsid w:val="00746D06"/>
    <w:rsid w:val="00747A01"/>
    <w:rsid w:val="0075177C"/>
    <w:rsid w:val="007534CF"/>
    <w:rsid w:val="00756C39"/>
    <w:rsid w:val="00756F89"/>
    <w:rsid w:val="00770055"/>
    <w:rsid w:val="00776762"/>
    <w:rsid w:val="00777033"/>
    <w:rsid w:val="00781419"/>
    <w:rsid w:val="007830D3"/>
    <w:rsid w:val="0078376C"/>
    <w:rsid w:val="0078443A"/>
    <w:rsid w:val="00787FA6"/>
    <w:rsid w:val="007911E7"/>
    <w:rsid w:val="007934BC"/>
    <w:rsid w:val="007940C6"/>
    <w:rsid w:val="007A7448"/>
    <w:rsid w:val="007A7AB0"/>
    <w:rsid w:val="007A7CD6"/>
    <w:rsid w:val="007B7955"/>
    <w:rsid w:val="007B7984"/>
    <w:rsid w:val="007C120B"/>
    <w:rsid w:val="007D3A47"/>
    <w:rsid w:val="007E13DE"/>
    <w:rsid w:val="007E1903"/>
    <w:rsid w:val="007E5430"/>
    <w:rsid w:val="007E5FE9"/>
    <w:rsid w:val="007E755F"/>
    <w:rsid w:val="007F05D8"/>
    <w:rsid w:val="007F159F"/>
    <w:rsid w:val="007F2477"/>
    <w:rsid w:val="007F510B"/>
    <w:rsid w:val="007F6745"/>
    <w:rsid w:val="00806DCF"/>
    <w:rsid w:val="008120BA"/>
    <w:rsid w:val="00813B98"/>
    <w:rsid w:val="008162F3"/>
    <w:rsid w:val="00820762"/>
    <w:rsid w:val="008209BC"/>
    <w:rsid w:val="0082290E"/>
    <w:rsid w:val="0082342B"/>
    <w:rsid w:val="00825B6D"/>
    <w:rsid w:val="0082699F"/>
    <w:rsid w:val="0082735A"/>
    <w:rsid w:val="008301B1"/>
    <w:rsid w:val="008324DA"/>
    <w:rsid w:val="008331FE"/>
    <w:rsid w:val="00837318"/>
    <w:rsid w:val="00837624"/>
    <w:rsid w:val="00837DE1"/>
    <w:rsid w:val="008403EB"/>
    <w:rsid w:val="00842559"/>
    <w:rsid w:val="00843999"/>
    <w:rsid w:val="00843B6A"/>
    <w:rsid w:val="00844E03"/>
    <w:rsid w:val="00845497"/>
    <w:rsid w:val="008540EB"/>
    <w:rsid w:val="00854AD5"/>
    <w:rsid w:val="008579DC"/>
    <w:rsid w:val="0086160A"/>
    <w:rsid w:val="008624D8"/>
    <w:rsid w:val="00866E67"/>
    <w:rsid w:val="00872CFE"/>
    <w:rsid w:val="00873C0A"/>
    <w:rsid w:val="0087728B"/>
    <w:rsid w:val="00877F18"/>
    <w:rsid w:val="00890353"/>
    <w:rsid w:val="008926CB"/>
    <w:rsid w:val="008946E1"/>
    <w:rsid w:val="00894EF5"/>
    <w:rsid w:val="00895375"/>
    <w:rsid w:val="00895A07"/>
    <w:rsid w:val="00896C2B"/>
    <w:rsid w:val="008A00DB"/>
    <w:rsid w:val="008A3AB9"/>
    <w:rsid w:val="008A4834"/>
    <w:rsid w:val="008A636D"/>
    <w:rsid w:val="008B14B2"/>
    <w:rsid w:val="008B2117"/>
    <w:rsid w:val="008B54A2"/>
    <w:rsid w:val="008B6DCD"/>
    <w:rsid w:val="008C2056"/>
    <w:rsid w:val="008C287C"/>
    <w:rsid w:val="008C3E1B"/>
    <w:rsid w:val="008D1C22"/>
    <w:rsid w:val="008D2582"/>
    <w:rsid w:val="008D55A8"/>
    <w:rsid w:val="008D5E31"/>
    <w:rsid w:val="008E1AF3"/>
    <w:rsid w:val="008E237E"/>
    <w:rsid w:val="008E288E"/>
    <w:rsid w:val="008E2AA7"/>
    <w:rsid w:val="008E317C"/>
    <w:rsid w:val="008E6CC1"/>
    <w:rsid w:val="008F0EB7"/>
    <w:rsid w:val="008F56D6"/>
    <w:rsid w:val="008F6298"/>
    <w:rsid w:val="009037FF"/>
    <w:rsid w:val="00903D64"/>
    <w:rsid w:val="00905880"/>
    <w:rsid w:val="00906508"/>
    <w:rsid w:val="00906FA9"/>
    <w:rsid w:val="00907001"/>
    <w:rsid w:val="00907DAB"/>
    <w:rsid w:val="009107D5"/>
    <w:rsid w:val="00911A55"/>
    <w:rsid w:val="00916A56"/>
    <w:rsid w:val="00917B10"/>
    <w:rsid w:val="00922490"/>
    <w:rsid w:val="00924545"/>
    <w:rsid w:val="0092490D"/>
    <w:rsid w:val="00926F71"/>
    <w:rsid w:val="009270C1"/>
    <w:rsid w:val="00927186"/>
    <w:rsid w:val="0093213D"/>
    <w:rsid w:val="009323AE"/>
    <w:rsid w:val="00944115"/>
    <w:rsid w:val="00944730"/>
    <w:rsid w:val="00946088"/>
    <w:rsid w:val="0094705D"/>
    <w:rsid w:val="00970C54"/>
    <w:rsid w:val="00976993"/>
    <w:rsid w:val="009829E1"/>
    <w:rsid w:val="00983089"/>
    <w:rsid w:val="0098444A"/>
    <w:rsid w:val="00990010"/>
    <w:rsid w:val="00992062"/>
    <w:rsid w:val="00992FA9"/>
    <w:rsid w:val="0099323F"/>
    <w:rsid w:val="00995EEA"/>
    <w:rsid w:val="00996D13"/>
    <w:rsid w:val="009A08B6"/>
    <w:rsid w:val="009A2D02"/>
    <w:rsid w:val="009A3BAB"/>
    <w:rsid w:val="009B04F7"/>
    <w:rsid w:val="009B2C1B"/>
    <w:rsid w:val="009B3CB9"/>
    <w:rsid w:val="009C18FE"/>
    <w:rsid w:val="009C21F5"/>
    <w:rsid w:val="009C3903"/>
    <w:rsid w:val="009C6132"/>
    <w:rsid w:val="009C7D5D"/>
    <w:rsid w:val="009D043C"/>
    <w:rsid w:val="009D04B4"/>
    <w:rsid w:val="009D16D2"/>
    <w:rsid w:val="009D2428"/>
    <w:rsid w:val="009D273A"/>
    <w:rsid w:val="009D2FBD"/>
    <w:rsid w:val="009E0138"/>
    <w:rsid w:val="009F08BF"/>
    <w:rsid w:val="009F1021"/>
    <w:rsid w:val="009F212E"/>
    <w:rsid w:val="009F3BCC"/>
    <w:rsid w:val="009F43A3"/>
    <w:rsid w:val="009F66A5"/>
    <w:rsid w:val="009F6D75"/>
    <w:rsid w:val="009F7D82"/>
    <w:rsid w:val="00A043AB"/>
    <w:rsid w:val="00A0616B"/>
    <w:rsid w:val="00A0716B"/>
    <w:rsid w:val="00A10AE6"/>
    <w:rsid w:val="00A1504F"/>
    <w:rsid w:val="00A15A0E"/>
    <w:rsid w:val="00A17E34"/>
    <w:rsid w:val="00A26095"/>
    <w:rsid w:val="00A30F74"/>
    <w:rsid w:val="00A31A69"/>
    <w:rsid w:val="00A41ECB"/>
    <w:rsid w:val="00A44AFF"/>
    <w:rsid w:val="00A459F9"/>
    <w:rsid w:val="00A464CB"/>
    <w:rsid w:val="00A475C9"/>
    <w:rsid w:val="00A50671"/>
    <w:rsid w:val="00A529B2"/>
    <w:rsid w:val="00A53302"/>
    <w:rsid w:val="00A563D4"/>
    <w:rsid w:val="00A56F05"/>
    <w:rsid w:val="00A62068"/>
    <w:rsid w:val="00A65181"/>
    <w:rsid w:val="00A668DC"/>
    <w:rsid w:val="00A66D70"/>
    <w:rsid w:val="00A71E26"/>
    <w:rsid w:val="00A740D2"/>
    <w:rsid w:val="00A762CB"/>
    <w:rsid w:val="00A77FF6"/>
    <w:rsid w:val="00A875EF"/>
    <w:rsid w:val="00A87C3C"/>
    <w:rsid w:val="00A903C5"/>
    <w:rsid w:val="00A929EE"/>
    <w:rsid w:val="00A94952"/>
    <w:rsid w:val="00AA03AF"/>
    <w:rsid w:val="00AA1077"/>
    <w:rsid w:val="00AA4112"/>
    <w:rsid w:val="00AA7FC4"/>
    <w:rsid w:val="00AC1341"/>
    <w:rsid w:val="00AC26AD"/>
    <w:rsid w:val="00AC3AF3"/>
    <w:rsid w:val="00AC481D"/>
    <w:rsid w:val="00AC5081"/>
    <w:rsid w:val="00AD2037"/>
    <w:rsid w:val="00AD2EEB"/>
    <w:rsid w:val="00AD2F5F"/>
    <w:rsid w:val="00AD31A6"/>
    <w:rsid w:val="00AE0220"/>
    <w:rsid w:val="00AE4AE5"/>
    <w:rsid w:val="00AF2BA2"/>
    <w:rsid w:val="00AF3671"/>
    <w:rsid w:val="00B06F0A"/>
    <w:rsid w:val="00B0769C"/>
    <w:rsid w:val="00B128C8"/>
    <w:rsid w:val="00B13D51"/>
    <w:rsid w:val="00B147DC"/>
    <w:rsid w:val="00B21FBF"/>
    <w:rsid w:val="00B43C56"/>
    <w:rsid w:val="00B6135D"/>
    <w:rsid w:val="00B65ECC"/>
    <w:rsid w:val="00B65ED2"/>
    <w:rsid w:val="00B75A77"/>
    <w:rsid w:val="00B77389"/>
    <w:rsid w:val="00B8323F"/>
    <w:rsid w:val="00B91043"/>
    <w:rsid w:val="00B9565D"/>
    <w:rsid w:val="00B97772"/>
    <w:rsid w:val="00BA0E41"/>
    <w:rsid w:val="00BA1428"/>
    <w:rsid w:val="00BA2F6C"/>
    <w:rsid w:val="00BA69A8"/>
    <w:rsid w:val="00BB3D7F"/>
    <w:rsid w:val="00BB4EBD"/>
    <w:rsid w:val="00BB56BA"/>
    <w:rsid w:val="00BC65EB"/>
    <w:rsid w:val="00BD01DA"/>
    <w:rsid w:val="00BD0AA0"/>
    <w:rsid w:val="00BD1403"/>
    <w:rsid w:val="00BD4718"/>
    <w:rsid w:val="00BD57CE"/>
    <w:rsid w:val="00BE13BC"/>
    <w:rsid w:val="00BE3E2D"/>
    <w:rsid w:val="00BE65EE"/>
    <w:rsid w:val="00BF2008"/>
    <w:rsid w:val="00BF5493"/>
    <w:rsid w:val="00BF6CCD"/>
    <w:rsid w:val="00C02425"/>
    <w:rsid w:val="00C04541"/>
    <w:rsid w:val="00C123E3"/>
    <w:rsid w:val="00C13827"/>
    <w:rsid w:val="00C13CC3"/>
    <w:rsid w:val="00C14AAD"/>
    <w:rsid w:val="00C14AF2"/>
    <w:rsid w:val="00C179D6"/>
    <w:rsid w:val="00C214B3"/>
    <w:rsid w:val="00C228F0"/>
    <w:rsid w:val="00C23EB8"/>
    <w:rsid w:val="00C26A38"/>
    <w:rsid w:val="00C340ED"/>
    <w:rsid w:val="00C3466A"/>
    <w:rsid w:val="00C37023"/>
    <w:rsid w:val="00C4428B"/>
    <w:rsid w:val="00C51BCE"/>
    <w:rsid w:val="00C534D5"/>
    <w:rsid w:val="00C5718E"/>
    <w:rsid w:val="00C609BD"/>
    <w:rsid w:val="00C60F3C"/>
    <w:rsid w:val="00C64C59"/>
    <w:rsid w:val="00C72AC9"/>
    <w:rsid w:val="00C777A6"/>
    <w:rsid w:val="00C91587"/>
    <w:rsid w:val="00C94991"/>
    <w:rsid w:val="00CA4CA8"/>
    <w:rsid w:val="00CA6D04"/>
    <w:rsid w:val="00CB2A69"/>
    <w:rsid w:val="00CB2EFD"/>
    <w:rsid w:val="00CB74C6"/>
    <w:rsid w:val="00CB7E29"/>
    <w:rsid w:val="00CC01A0"/>
    <w:rsid w:val="00CC6F45"/>
    <w:rsid w:val="00CD0AE6"/>
    <w:rsid w:val="00CD17C5"/>
    <w:rsid w:val="00CD46C4"/>
    <w:rsid w:val="00CD5676"/>
    <w:rsid w:val="00CD653B"/>
    <w:rsid w:val="00CE31D8"/>
    <w:rsid w:val="00CE3EA0"/>
    <w:rsid w:val="00CF2213"/>
    <w:rsid w:val="00CF55E0"/>
    <w:rsid w:val="00D063DE"/>
    <w:rsid w:val="00D070E7"/>
    <w:rsid w:val="00D1080A"/>
    <w:rsid w:val="00D12D2B"/>
    <w:rsid w:val="00D14E50"/>
    <w:rsid w:val="00D16607"/>
    <w:rsid w:val="00D248A2"/>
    <w:rsid w:val="00D30068"/>
    <w:rsid w:val="00D41B31"/>
    <w:rsid w:val="00D4332F"/>
    <w:rsid w:val="00D469D0"/>
    <w:rsid w:val="00D5297F"/>
    <w:rsid w:val="00D5463B"/>
    <w:rsid w:val="00D57FE0"/>
    <w:rsid w:val="00D61C5E"/>
    <w:rsid w:val="00D62DFF"/>
    <w:rsid w:val="00D7177B"/>
    <w:rsid w:val="00D75A21"/>
    <w:rsid w:val="00D75C85"/>
    <w:rsid w:val="00D817A7"/>
    <w:rsid w:val="00D8466D"/>
    <w:rsid w:val="00D86235"/>
    <w:rsid w:val="00D90A16"/>
    <w:rsid w:val="00D94DFB"/>
    <w:rsid w:val="00D95D63"/>
    <w:rsid w:val="00DA01D8"/>
    <w:rsid w:val="00DA144D"/>
    <w:rsid w:val="00DA1738"/>
    <w:rsid w:val="00DB1208"/>
    <w:rsid w:val="00DB68DB"/>
    <w:rsid w:val="00DB73B2"/>
    <w:rsid w:val="00DC0FFB"/>
    <w:rsid w:val="00DC7BC5"/>
    <w:rsid w:val="00DC7DAF"/>
    <w:rsid w:val="00DD07E5"/>
    <w:rsid w:val="00DD0CEA"/>
    <w:rsid w:val="00DF17BC"/>
    <w:rsid w:val="00DF524C"/>
    <w:rsid w:val="00DF6848"/>
    <w:rsid w:val="00DF6C1B"/>
    <w:rsid w:val="00DF791C"/>
    <w:rsid w:val="00E002D1"/>
    <w:rsid w:val="00E02572"/>
    <w:rsid w:val="00E029E4"/>
    <w:rsid w:val="00E042FF"/>
    <w:rsid w:val="00E0570A"/>
    <w:rsid w:val="00E1199B"/>
    <w:rsid w:val="00E134C5"/>
    <w:rsid w:val="00E15007"/>
    <w:rsid w:val="00E15102"/>
    <w:rsid w:val="00E151B4"/>
    <w:rsid w:val="00E152AA"/>
    <w:rsid w:val="00E15736"/>
    <w:rsid w:val="00E22BEE"/>
    <w:rsid w:val="00E25100"/>
    <w:rsid w:val="00E26E30"/>
    <w:rsid w:val="00E32F8A"/>
    <w:rsid w:val="00E344D6"/>
    <w:rsid w:val="00E3472C"/>
    <w:rsid w:val="00E350A3"/>
    <w:rsid w:val="00E35990"/>
    <w:rsid w:val="00E367BD"/>
    <w:rsid w:val="00E50ACA"/>
    <w:rsid w:val="00E52D9D"/>
    <w:rsid w:val="00E55914"/>
    <w:rsid w:val="00E64B23"/>
    <w:rsid w:val="00E64D8D"/>
    <w:rsid w:val="00E756DA"/>
    <w:rsid w:val="00E7663F"/>
    <w:rsid w:val="00E86194"/>
    <w:rsid w:val="00E9174E"/>
    <w:rsid w:val="00EA56C9"/>
    <w:rsid w:val="00EA71B3"/>
    <w:rsid w:val="00EA7F64"/>
    <w:rsid w:val="00EB4B84"/>
    <w:rsid w:val="00EB4ED8"/>
    <w:rsid w:val="00EB6262"/>
    <w:rsid w:val="00EC1FF5"/>
    <w:rsid w:val="00EC4076"/>
    <w:rsid w:val="00EC59D8"/>
    <w:rsid w:val="00EC6771"/>
    <w:rsid w:val="00ED0DAE"/>
    <w:rsid w:val="00EE486F"/>
    <w:rsid w:val="00EE54D4"/>
    <w:rsid w:val="00EE6AA0"/>
    <w:rsid w:val="00EF0E5F"/>
    <w:rsid w:val="00EF0FE0"/>
    <w:rsid w:val="00EF3A32"/>
    <w:rsid w:val="00F05DF7"/>
    <w:rsid w:val="00F1726B"/>
    <w:rsid w:val="00F2001E"/>
    <w:rsid w:val="00F203AD"/>
    <w:rsid w:val="00F2172C"/>
    <w:rsid w:val="00F249AE"/>
    <w:rsid w:val="00F30AED"/>
    <w:rsid w:val="00F36F05"/>
    <w:rsid w:val="00F370D4"/>
    <w:rsid w:val="00F450CE"/>
    <w:rsid w:val="00F4763B"/>
    <w:rsid w:val="00F51C71"/>
    <w:rsid w:val="00F55551"/>
    <w:rsid w:val="00F57029"/>
    <w:rsid w:val="00F60F1C"/>
    <w:rsid w:val="00F618B3"/>
    <w:rsid w:val="00F63C78"/>
    <w:rsid w:val="00F65ED6"/>
    <w:rsid w:val="00F72784"/>
    <w:rsid w:val="00F74006"/>
    <w:rsid w:val="00F75DF2"/>
    <w:rsid w:val="00F77D43"/>
    <w:rsid w:val="00F80267"/>
    <w:rsid w:val="00F8080A"/>
    <w:rsid w:val="00F907D1"/>
    <w:rsid w:val="00F91F59"/>
    <w:rsid w:val="00F94053"/>
    <w:rsid w:val="00F967EB"/>
    <w:rsid w:val="00F97373"/>
    <w:rsid w:val="00FA6A84"/>
    <w:rsid w:val="00FB188D"/>
    <w:rsid w:val="00FB4662"/>
    <w:rsid w:val="00FB5321"/>
    <w:rsid w:val="00FB5CD7"/>
    <w:rsid w:val="00FB5E35"/>
    <w:rsid w:val="00FB6B6B"/>
    <w:rsid w:val="00FB7BF0"/>
    <w:rsid w:val="00FC2D99"/>
    <w:rsid w:val="00FC3997"/>
    <w:rsid w:val="00FC599A"/>
    <w:rsid w:val="00FC5EFD"/>
    <w:rsid w:val="00FC6008"/>
    <w:rsid w:val="00FC724F"/>
    <w:rsid w:val="00FD7221"/>
    <w:rsid w:val="00FE25D0"/>
    <w:rsid w:val="00FE36C6"/>
    <w:rsid w:val="00FF1B28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F51B20"/>
  <w15:docId w15:val="{CDE2C174-D1AE-4F1A-9763-31E188E1B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0F1"/>
    <w:pPr>
      <w:spacing w:before="30" w:after="60"/>
      <w:jc w:val="both"/>
    </w:pPr>
    <w:rPr>
      <w:rFonts w:ascii="Verdana" w:eastAsia="MS Mincho" w:hAnsi="Verdana"/>
      <w:szCs w:val="24"/>
      <w:lang w:val="en-US" w:eastAsia="en-US"/>
    </w:rPr>
  </w:style>
  <w:style w:type="paragraph" w:styleId="Heading1">
    <w:name w:val="heading 1"/>
    <w:aliases w:val="Tit1,S1"/>
    <w:basedOn w:val="Normal"/>
    <w:next w:val="Normal"/>
    <w:link w:val="Heading1Char"/>
    <w:autoRedefine/>
    <w:uiPriority w:val="9"/>
    <w:qFormat/>
    <w:rsid w:val="001B5B29"/>
    <w:pPr>
      <w:keepNext/>
      <w:numPr>
        <w:numId w:val="1"/>
      </w:numPr>
      <w:spacing w:before="0" w:after="0"/>
      <w:outlineLvl w:val="0"/>
    </w:pPr>
    <w:rPr>
      <w:rFonts w:cs="Tahoma"/>
      <w:b/>
      <w:iCs/>
      <w:sz w:val="24"/>
      <w:szCs w:val="20"/>
      <w:lang w:val="en-IN" w:eastAsia="en-GB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Tit2"/>
    <w:basedOn w:val="Normal"/>
    <w:next w:val="Normal"/>
    <w:link w:val="Heading2Char"/>
    <w:autoRedefine/>
    <w:uiPriority w:val="9"/>
    <w:qFormat/>
    <w:rsid w:val="00A94952"/>
    <w:pPr>
      <w:keepNext/>
      <w:numPr>
        <w:ilvl w:val="1"/>
        <w:numId w:val="1"/>
      </w:numPr>
      <w:pBdr>
        <w:bottom w:val="single" w:sz="8" w:space="0" w:color="auto"/>
      </w:pBdr>
      <w:tabs>
        <w:tab w:val="num" w:pos="720"/>
        <w:tab w:val="left" w:pos="851"/>
      </w:tabs>
      <w:spacing w:before="480" w:after="240"/>
      <w:ind w:left="720"/>
      <w:outlineLvl w:val="1"/>
    </w:pPr>
    <w:rPr>
      <w:rFonts w:cs="Tahoma"/>
      <w:b/>
      <w:bCs/>
      <w:i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6B30F1"/>
    <w:pPr>
      <w:keepNext/>
      <w:numPr>
        <w:ilvl w:val="2"/>
        <w:numId w:val="1"/>
      </w:numPr>
      <w:spacing w:before="120" w:after="120"/>
      <w:outlineLvl w:val="2"/>
    </w:pPr>
    <w:rPr>
      <w:rFonts w:cs="Arial"/>
      <w:b/>
      <w:szCs w:val="22"/>
    </w:rPr>
  </w:style>
  <w:style w:type="paragraph" w:styleId="Heading4">
    <w:name w:val="heading 4"/>
    <w:basedOn w:val="Normal"/>
    <w:next w:val="Normal"/>
    <w:link w:val="Heading4Char"/>
    <w:uiPriority w:val="9"/>
    <w:qFormat/>
    <w:rsid w:val="006B30F1"/>
    <w:pPr>
      <w:keepNext/>
      <w:numPr>
        <w:ilvl w:val="3"/>
        <w:numId w:val="1"/>
      </w:numPr>
      <w:tabs>
        <w:tab w:val="left" w:pos="851"/>
      </w:tabs>
      <w:spacing w:before="240"/>
      <w:outlineLvl w:val="3"/>
    </w:pPr>
    <w:rPr>
      <w:rFonts w:cs="Tahoma"/>
      <w:bCs/>
      <w:iCs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6B30F1"/>
    <w:pPr>
      <w:numPr>
        <w:ilvl w:val="4"/>
        <w:numId w:val="1"/>
      </w:numPr>
      <w:spacing w:before="240"/>
      <w:outlineLvl w:val="4"/>
    </w:pPr>
    <w:rPr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6B30F1"/>
    <w:pPr>
      <w:numPr>
        <w:ilvl w:val="5"/>
        <w:numId w:val="1"/>
      </w:numPr>
      <w:spacing w:before="240"/>
      <w:outlineLvl w:val="5"/>
    </w:pPr>
    <w:rPr>
      <w:rFonts w:cs="Tahoma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6B30F1"/>
    <w:pPr>
      <w:numPr>
        <w:ilvl w:val="6"/>
        <w:numId w:val="1"/>
      </w:numPr>
      <w:spacing w:before="240"/>
      <w:outlineLvl w:val="6"/>
    </w:pPr>
    <w:rPr>
      <w:rFonts w:cs="Tahoma"/>
    </w:rPr>
  </w:style>
  <w:style w:type="paragraph" w:styleId="Heading8">
    <w:name w:val="heading 8"/>
    <w:basedOn w:val="Normal"/>
    <w:next w:val="Normal"/>
    <w:link w:val="Heading8Char"/>
    <w:uiPriority w:val="9"/>
    <w:qFormat/>
    <w:rsid w:val="006B30F1"/>
    <w:pPr>
      <w:numPr>
        <w:ilvl w:val="7"/>
        <w:numId w:val="1"/>
      </w:numPr>
      <w:spacing w:before="240"/>
      <w:outlineLvl w:val="7"/>
    </w:pPr>
    <w:rPr>
      <w:rFonts w:cs="Tahoma"/>
    </w:rPr>
  </w:style>
  <w:style w:type="paragraph" w:styleId="Heading9">
    <w:name w:val="heading 9"/>
    <w:basedOn w:val="Normal"/>
    <w:next w:val="Normal"/>
    <w:link w:val="Heading9Char"/>
    <w:uiPriority w:val="9"/>
    <w:qFormat/>
    <w:rsid w:val="006B30F1"/>
    <w:pPr>
      <w:numPr>
        <w:ilvl w:val="8"/>
        <w:numId w:val="1"/>
      </w:numPr>
      <w:spacing w:before="240"/>
      <w:outlineLvl w:val="8"/>
    </w:pPr>
    <w:rPr>
      <w:rFonts w:cs="Tahom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1 Char,S1 Char"/>
    <w:basedOn w:val="DefaultParagraphFont"/>
    <w:link w:val="Heading1"/>
    <w:uiPriority w:val="9"/>
    <w:rsid w:val="001B5B29"/>
    <w:rPr>
      <w:rFonts w:ascii="Verdana" w:eastAsia="MS Mincho" w:hAnsi="Verdana" w:cs="Tahoma"/>
      <w:b/>
      <w:iCs/>
      <w:sz w:val="24"/>
      <w:lang w:eastAsia="en-GB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Heading2Char">
    <w:name w:val="Heading 2 Char"/>
    <w:aliases w:val="Tit2 Char"/>
    <w:basedOn w:val="DefaultParagraphFont"/>
    <w:link w:val="Heading2"/>
    <w:uiPriority w:val="9"/>
    <w:rsid w:val="001B5868"/>
    <w:rPr>
      <w:rFonts w:ascii="Verdana" w:eastAsia="MS Mincho" w:hAnsi="Verdana" w:cs="Tahoma"/>
      <w:b/>
      <w:bCs/>
      <w:i/>
      <w:sz w:val="24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B5868"/>
    <w:rPr>
      <w:rFonts w:ascii="Verdana" w:eastAsia="MS Mincho" w:hAnsi="Verdana" w:cs="Arial"/>
      <w:b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1B5868"/>
    <w:rPr>
      <w:rFonts w:ascii="Verdana" w:eastAsia="MS Mincho" w:hAnsi="Verdana" w:cs="Tahoma"/>
      <w:bCs/>
      <w:iCs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1B5868"/>
    <w:rPr>
      <w:rFonts w:ascii="Verdana" w:eastAsia="MS Mincho" w:hAnsi="Verdana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1B5868"/>
    <w:rPr>
      <w:rFonts w:ascii="Verdana" w:eastAsia="MS Mincho" w:hAnsi="Verdana" w:cs="Tahoma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1B5868"/>
    <w:rPr>
      <w:rFonts w:ascii="Verdana" w:eastAsia="MS Mincho" w:hAnsi="Verdana" w:cs="Tahoma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1B5868"/>
    <w:rPr>
      <w:rFonts w:ascii="Verdana" w:eastAsia="MS Mincho" w:hAnsi="Verdana" w:cs="Tahoma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1B5868"/>
    <w:rPr>
      <w:rFonts w:ascii="Verdana" w:eastAsia="MS Mincho" w:hAnsi="Verdana" w:cs="Tahoma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6B30F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56C39"/>
    <w:rPr>
      <w:rFonts w:ascii="Verdana" w:eastAsia="MS Mincho" w:hAnsi="Verdana" w:cs="Times New Roman"/>
      <w:sz w:val="24"/>
      <w:szCs w:val="24"/>
      <w:lang w:val="en-GB" w:eastAsia="en-US" w:bidi="ar-SA"/>
    </w:rPr>
  </w:style>
  <w:style w:type="paragraph" w:styleId="TOC1">
    <w:name w:val="toc 1"/>
    <w:basedOn w:val="Normal"/>
    <w:next w:val="Normal"/>
    <w:autoRedefine/>
    <w:uiPriority w:val="39"/>
    <w:rsid w:val="006B30F1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30F1"/>
    <w:pPr>
      <w:spacing w:before="0" w:after="0"/>
      <w:ind w:left="200"/>
      <w:jc w:val="left"/>
    </w:pPr>
    <w:rPr>
      <w:rFonts w:ascii="Times New Roman" w:hAnsi="Times New Roman"/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30F1"/>
    <w:pPr>
      <w:spacing w:before="0" w:after="0"/>
      <w:ind w:left="400"/>
      <w:jc w:val="left"/>
    </w:pPr>
    <w:rPr>
      <w:rFonts w:ascii="Times New Roman" w:hAnsi="Times New Roman"/>
      <w:i/>
      <w:iCs/>
      <w:szCs w:val="20"/>
    </w:rPr>
  </w:style>
  <w:style w:type="character" w:styleId="Hyperlink">
    <w:name w:val="Hyperlink"/>
    <w:basedOn w:val="DefaultParagraphFont"/>
    <w:uiPriority w:val="99"/>
    <w:rsid w:val="006B30F1"/>
    <w:rPr>
      <w:rFonts w:cs="Times New Roman"/>
      <w:color w:val="0000FF"/>
      <w:u w:val="single"/>
    </w:rPr>
  </w:style>
  <w:style w:type="paragraph" w:customStyle="1" w:styleId="Titre0">
    <w:name w:val="Titre 0"/>
    <w:basedOn w:val="Heading1"/>
    <w:rsid w:val="006B30F1"/>
    <w:pPr>
      <w:numPr>
        <w:numId w:val="0"/>
      </w:numPr>
      <w:outlineLvl w:val="9"/>
    </w:pPr>
  </w:style>
  <w:style w:type="paragraph" w:customStyle="1" w:styleId="EnteteTableau">
    <w:name w:val="EnteteTableau"/>
    <w:basedOn w:val="Normal"/>
    <w:next w:val="Normal"/>
    <w:rsid w:val="006B30F1"/>
    <w:pPr>
      <w:spacing w:before="120" w:after="120"/>
      <w:jc w:val="center"/>
    </w:pPr>
    <w:rPr>
      <w:b/>
      <w:sz w:val="24"/>
      <w:szCs w:val="20"/>
      <w:lang w:eastAsia="en-GB"/>
    </w:rPr>
  </w:style>
  <w:style w:type="paragraph" w:customStyle="1" w:styleId="StyleStyleCommentairesGras">
    <w:name w:val="Style Style Commentaires + Gras"/>
    <w:basedOn w:val="Normal"/>
    <w:link w:val="StyleStyleCommentairesGrasCar"/>
    <w:rsid w:val="006B30F1"/>
    <w:pPr>
      <w:pBdr>
        <w:top w:val="single" w:sz="8" w:space="1" w:color="auto"/>
        <w:left w:val="single" w:sz="36" w:space="4" w:color="auto"/>
      </w:pBdr>
      <w:shd w:val="clear" w:color="auto" w:fill="99CCFF"/>
      <w:spacing w:before="120" w:after="0"/>
      <w:ind w:left="1361" w:right="567"/>
      <w:jc w:val="left"/>
    </w:pPr>
    <w:rPr>
      <w:b/>
      <w:bCs/>
      <w:szCs w:val="20"/>
      <w:lang w:eastAsia="en-GB"/>
    </w:rPr>
  </w:style>
  <w:style w:type="character" w:styleId="CommentReference">
    <w:name w:val="annotation reference"/>
    <w:basedOn w:val="DefaultParagraphFont"/>
    <w:uiPriority w:val="99"/>
    <w:semiHidden/>
    <w:rsid w:val="006B30F1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B30F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5868"/>
    <w:rPr>
      <w:rFonts w:ascii="Verdana" w:eastAsia="MS Mincho" w:hAnsi="Verdana"/>
      <w:lang w:val="en-GB" w:eastAsia="en-US"/>
    </w:rPr>
  </w:style>
  <w:style w:type="character" w:customStyle="1" w:styleId="StyleStyleCommentairesGrasCar">
    <w:name w:val="Style Style Commentaires + Gras Car"/>
    <w:basedOn w:val="DefaultParagraphFont"/>
    <w:link w:val="StyleStyleCommentairesGras"/>
    <w:locked/>
    <w:rsid w:val="006B30F1"/>
    <w:rPr>
      <w:rFonts w:ascii="Verdana" w:eastAsia="MS Mincho" w:hAnsi="Verdana" w:cs="Times New Roman"/>
      <w:b/>
      <w:bCs/>
      <w:lang w:val="en-GB" w:eastAsia="en-GB" w:bidi="ar-SA"/>
    </w:rPr>
  </w:style>
  <w:style w:type="table" w:styleId="TableGrid">
    <w:name w:val="Table Grid"/>
    <w:basedOn w:val="TableNormal"/>
    <w:uiPriority w:val="59"/>
    <w:rsid w:val="006B30F1"/>
    <w:pPr>
      <w:spacing w:before="30" w:after="60"/>
      <w:jc w:val="both"/>
    </w:pPr>
    <w:rPr>
      <w:rFonts w:eastAsia="MS Mincho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6B30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868"/>
    <w:rPr>
      <w:rFonts w:ascii="Tahoma" w:eastAsia="MS Mincho" w:hAnsi="Tahoma" w:cs="Tahoma"/>
      <w:sz w:val="16"/>
      <w:szCs w:val="16"/>
      <w:lang w:val="en-GB" w:eastAsia="en-US"/>
    </w:rPr>
  </w:style>
  <w:style w:type="paragraph" w:styleId="Footer">
    <w:name w:val="footer"/>
    <w:basedOn w:val="Normal"/>
    <w:link w:val="FooterChar"/>
    <w:rsid w:val="006B30F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1B5868"/>
    <w:rPr>
      <w:rFonts w:ascii="Verdana" w:eastAsia="MS Mincho" w:hAnsi="Verdana"/>
      <w:szCs w:val="24"/>
      <w:lang w:val="en-GB" w:eastAsia="en-US"/>
    </w:rPr>
  </w:style>
  <w:style w:type="character" w:styleId="PageNumber">
    <w:name w:val="page number"/>
    <w:basedOn w:val="DefaultParagraphFont"/>
    <w:uiPriority w:val="99"/>
    <w:rsid w:val="006B30F1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B30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5868"/>
    <w:rPr>
      <w:rFonts w:ascii="Verdana" w:eastAsia="MS Mincho" w:hAnsi="Verdana"/>
      <w:b/>
      <w:bCs/>
      <w:lang w:val="en-GB" w:eastAsia="en-US"/>
    </w:rPr>
  </w:style>
  <w:style w:type="paragraph" w:styleId="BodyText2">
    <w:name w:val="Body Text 2"/>
    <w:basedOn w:val="Normal"/>
    <w:link w:val="BodyText2Char"/>
    <w:uiPriority w:val="99"/>
    <w:rsid w:val="00F30AED"/>
    <w:rPr>
      <w:rFonts w:eastAsia="Times New Roman"/>
      <w:color w:val="3366FF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5868"/>
    <w:rPr>
      <w:rFonts w:ascii="Verdana" w:eastAsia="MS Mincho" w:hAnsi="Verdana"/>
      <w:szCs w:val="24"/>
      <w:lang w:val="en-GB" w:eastAsia="en-US"/>
    </w:rPr>
  </w:style>
  <w:style w:type="paragraph" w:customStyle="1" w:styleId="Conseil">
    <w:name w:val="Conseil"/>
    <w:basedOn w:val="BodyText"/>
    <w:next w:val="Normal"/>
    <w:rsid w:val="00F30AED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auto" w:fill="E6E6E6"/>
      <w:spacing w:before="0" w:after="0"/>
      <w:ind w:left="680"/>
    </w:pPr>
    <w:rPr>
      <w:rFonts w:eastAsia="Times New Roman"/>
      <w:color w:val="0000FF"/>
      <w:sz w:val="18"/>
      <w:lang w:eastAsia="en-GB"/>
    </w:rPr>
  </w:style>
  <w:style w:type="paragraph" w:styleId="BodyText">
    <w:name w:val="Body Text"/>
    <w:basedOn w:val="Normal"/>
    <w:link w:val="BodyTextChar"/>
    <w:uiPriority w:val="99"/>
    <w:rsid w:val="00F30A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5868"/>
    <w:rPr>
      <w:rFonts w:ascii="Verdana" w:eastAsia="MS Mincho" w:hAnsi="Verdana"/>
      <w:szCs w:val="24"/>
      <w:lang w:val="en-GB" w:eastAsia="en-US"/>
    </w:rPr>
  </w:style>
  <w:style w:type="paragraph" w:customStyle="1" w:styleId="TEXTE1">
    <w:name w:val="TEXTE1"/>
    <w:basedOn w:val="Normal"/>
    <w:autoRedefine/>
    <w:rsid w:val="0082342B"/>
    <w:pPr>
      <w:spacing w:before="120" w:line="288" w:lineRule="auto"/>
      <w:ind w:left="-6"/>
    </w:pPr>
    <w:rPr>
      <w:rFonts w:eastAsia="Times New Roman"/>
      <w:szCs w:val="20"/>
    </w:rPr>
  </w:style>
  <w:style w:type="paragraph" w:customStyle="1" w:styleId="StyleTitre3Soulignement">
    <w:name w:val="Style Titre 3 + Soulignement"/>
    <w:basedOn w:val="Heading3"/>
    <w:rsid w:val="0082342B"/>
    <w:pPr>
      <w:numPr>
        <w:ilvl w:val="0"/>
        <w:numId w:val="0"/>
      </w:numPr>
      <w:tabs>
        <w:tab w:val="left" w:pos="900"/>
        <w:tab w:val="num" w:pos="1040"/>
      </w:tabs>
      <w:spacing w:before="240" w:after="240"/>
      <w:ind w:left="824" w:hanging="824"/>
    </w:pPr>
    <w:rPr>
      <w:rFonts w:eastAsia="Times New Roman" w:cs="Times New Roman"/>
      <w:b w:val="0"/>
      <w:szCs w:val="20"/>
      <w:u w:val="single"/>
    </w:rPr>
  </w:style>
  <w:style w:type="paragraph" w:customStyle="1" w:styleId="MMFelixT4">
    <w:name w:val="MM Felix T4"/>
    <w:basedOn w:val="Normal"/>
    <w:rsid w:val="0082342B"/>
    <w:pPr>
      <w:tabs>
        <w:tab w:val="num" w:pos="1760"/>
      </w:tabs>
      <w:spacing w:line="360" w:lineRule="auto"/>
      <w:ind w:left="1328" w:hanging="1328"/>
    </w:pPr>
    <w:rPr>
      <w:rFonts w:eastAsia="Times New Roman"/>
      <w:sz w:val="18"/>
    </w:rPr>
  </w:style>
  <w:style w:type="paragraph" w:styleId="TOC4">
    <w:name w:val="toc 4"/>
    <w:basedOn w:val="Normal"/>
    <w:next w:val="Normal"/>
    <w:autoRedefine/>
    <w:uiPriority w:val="39"/>
    <w:semiHidden/>
    <w:rsid w:val="00701A90"/>
    <w:pPr>
      <w:spacing w:before="0" w:after="0"/>
      <w:ind w:left="600"/>
      <w:jc w:val="left"/>
    </w:pPr>
    <w:rPr>
      <w:rFonts w:ascii="Times New Roman" w:hAnsi="Times New Roman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rsid w:val="00701A90"/>
    <w:pPr>
      <w:spacing w:before="0" w:after="0"/>
      <w:ind w:left="800"/>
      <w:jc w:val="left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rsid w:val="00701A90"/>
    <w:pPr>
      <w:spacing w:before="0" w:after="0"/>
      <w:ind w:left="1000"/>
      <w:jc w:val="left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rsid w:val="00701A90"/>
    <w:pPr>
      <w:spacing w:before="0" w:after="0"/>
      <w:ind w:left="1200"/>
      <w:jc w:val="left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rsid w:val="00701A90"/>
    <w:pPr>
      <w:spacing w:before="0" w:after="0"/>
      <w:ind w:left="1400"/>
      <w:jc w:val="left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rsid w:val="00701A90"/>
    <w:pPr>
      <w:spacing w:before="0" w:after="0"/>
      <w:ind w:left="1600"/>
      <w:jc w:val="left"/>
    </w:pPr>
    <w:rPr>
      <w:rFonts w:ascii="Times New Roman" w:hAnsi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rsid w:val="00087836"/>
    <w:rPr>
      <w:rFonts w:cs="Times New Roman"/>
      <w:color w:val="800080"/>
      <w:u w:val="single"/>
    </w:rPr>
  </w:style>
  <w:style w:type="paragraph" w:styleId="Caption">
    <w:name w:val="caption"/>
    <w:basedOn w:val="Normal"/>
    <w:next w:val="Normal"/>
    <w:uiPriority w:val="35"/>
    <w:qFormat/>
    <w:rsid w:val="00D86235"/>
    <w:rPr>
      <w:b/>
      <w:bCs/>
      <w:szCs w:val="20"/>
    </w:rPr>
  </w:style>
  <w:style w:type="paragraph" w:customStyle="1" w:styleId="Titredudocument">
    <w:name w:val="Titre du document"/>
    <w:basedOn w:val="Normal"/>
    <w:link w:val="TitredudocumentCar"/>
    <w:rsid w:val="00756C39"/>
    <w:pPr>
      <w:spacing w:before="120" w:after="120"/>
      <w:jc w:val="center"/>
    </w:pPr>
    <w:rPr>
      <w:rFonts w:eastAsia="Times New Roman"/>
      <w:b/>
      <w:bCs/>
      <w:color w:val="0000FF"/>
      <w:sz w:val="68"/>
      <w:szCs w:val="48"/>
      <w:lang w:val="fr-CA" w:eastAsia="en-GB"/>
    </w:rPr>
  </w:style>
  <w:style w:type="paragraph" w:customStyle="1" w:styleId="Typededocument">
    <w:name w:val="Type de document"/>
    <w:basedOn w:val="Titredudocument"/>
    <w:link w:val="TypededocumentCar"/>
    <w:rsid w:val="00756C39"/>
    <w:rPr>
      <w:i/>
      <w:iCs/>
      <w:color w:val="auto"/>
      <w:sz w:val="40"/>
      <w:szCs w:val="44"/>
    </w:rPr>
  </w:style>
  <w:style w:type="character" w:customStyle="1" w:styleId="TitredudocumentCar">
    <w:name w:val="Titre du document Car"/>
    <w:basedOn w:val="DefaultParagraphFont"/>
    <w:link w:val="Titredudocument"/>
    <w:locked/>
    <w:rsid w:val="00756C39"/>
    <w:rPr>
      <w:rFonts w:ascii="Verdana" w:hAnsi="Verdana" w:cs="Times New Roman"/>
      <w:b/>
      <w:bCs/>
      <w:color w:val="0000FF"/>
      <w:sz w:val="48"/>
      <w:szCs w:val="48"/>
      <w:lang w:val="fr-CA" w:eastAsia="en-GB" w:bidi="ar-SA"/>
    </w:rPr>
  </w:style>
  <w:style w:type="character" w:customStyle="1" w:styleId="TypededocumentCar">
    <w:name w:val="Type de document Car"/>
    <w:basedOn w:val="TitredudocumentCar"/>
    <w:link w:val="Typededocument"/>
    <w:locked/>
    <w:rsid w:val="00756C39"/>
    <w:rPr>
      <w:rFonts w:ascii="Verdana" w:hAnsi="Verdana" w:cs="Times New Roman"/>
      <w:b/>
      <w:bCs/>
      <w:i/>
      <w:iCs/>
      <w:color w:val="0000FF"/>
      <w:sz w:val="44"/>
      <w:szCs w:val="44"/>
      <w:lang w:val="fr-CA" w:eastAsia="en-GB" w:bidi="ar-SA"/>
    </w:rPr>
  </w:style>
  <w:style w:type="paragraph" w:customStyle="1" w:styleId="Documenttype">
    <w:name w:val="Document type"/>
    <w:basedOn w:val="Header"/>
    <w:rsid w:val="00756C39"/>
    <w:pPr>
      <w:tabs>
        <w:tab w:val="clear" w:pos="4320"/>
        <w:tab w:val="clear" w:pos="8640"/>
        <w:tab w:val="center" w:pos="4536"/>
        <w:tab w:val="right" w:pos="9072"/>
      </w:tabs>
      <w:spacing w:before="0" w:after="120"/>
      <w:jc w:val="right"/>
    </w:pPr>
    <w:rPr>
      <w:rFonts w:eastAsia="Times New Roman"/>
      <w:color w:val="808080"/>
      <w:sz w:val="16"/>
      <w:szCs w:val="16"/>
      <w:lang w:val="fr-CA" w:eastAsia="en-GB"/>
    </w:rPr>
  </w:style>
  <w:style w:type="paragraph" w:customStyle="1" w:styleId="Rfrencedudocument">
    <w:name w:val="Référence du document"/>
    <w:basedOn w:val="Header"/>
    <w:link w:val="RfrencedudocumentCar"/>
    <w:autoRedefine/>
    <w:rsid w:val="00756C39"/>
    <w:pPr>
      <w:tabs>
        <w:tab w:val="clear" w:pos="4320"/>
        <w:tab w:val="clear" w:pos="8640"/>
      </w:tabs>
      <w:spacing w:before="40" w:after="40"/>
    </w:pPr>
    <w:rPr>
      <w:b/>
      <w:color w:val="0000FF"/>
      <w:sz w:val="18"/>
      <w:szCs w:val="18"/>
    </w:rPr>
  </w:style>
  <w:style w:type="character" w:customStyle="1" w:styleId="RfrencedudocumentCar">
    <w:name w:val="Référence du document Car"/>
    <w:basedOn w:val="HeaderChar"/>
    <w:link w:val="Rfrencedudocument"/>
    <w:locked/>
    <w:rsid w:val="00756C39"/>
    <w:rPr>
      <w:rFonts w:ascii="Verdana" w:eastAsia="MS Mincho" w:hAnsi="Verdana" w:cs="Times New Roman"/>
      <w:b/>
      <w:color w:val="0000FF"/>
      <w:sz w:val="18"/>
      <w:szCs w:val="18"/>
      <w:lang w:val="en-GB" w:eastAsia="en-US" w:bidi="ar-SA"/>
    </w:rPr>
  </w:style>
  <w:style w:type="paragraph" w:styleId="ListParagraph">
    <w:name w:val="List Paragraph"/>
    <w:basedOn w:val="Normal"/>
    <w:uiPriority w:val="99"/>
    <w:qFormat/>
    <w:rsid w:val="00C534D5"/>
    <w:pPr>
      <w:spacing w:before="0" w:line="312" w:lineRule="auto"/>
      <w:ind w:left="720"/>
      <w:contextualSpacing/>
    </w:pPr>
    <w:rPr>
      <w:rFonts w:ascii="Arial" w:hAnsi="Arial" w:cs="Arial"/>
      <w:szCs w:val="20"/>
      <w:lang w:val="fr-FR"/>
    </w:rPr>
  </w:style>
  <w:style w:type="paragraph" w:customStyle="1" w:styleId="Default">
    <w:name w:val="Default"/>
    <w:rsid w:val="0084255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698">
      <w:bodyDiv w:val="1"/>
      <w:marLeft w:val="0"/>
      <w:marRight w:val="0"/>
      <w:marTop w:val="0"/>
      <w:marBottom w:val="0"/>
      <w:divBdr>
        <w:top w:val="single" w:sz="2" w:space="0" w:color="DEDEDE"/>
        <w:left w:val="single" w:sz="4" w:space="0" w:color="DEDEDE"/>
        <w:bottom w:val="single" w:sz="2" w:space="0" w:color="DEDEDE"/>
        <w:right w:val="single" w:sz="4" w:space="0" w:color="DEDEDE"/>
      </w:divBdr>
      <w:divsChild>
        <w:div w:id="12355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234">
      <w:bodyDiv w:val="1"/>
      <w:marLeft w:val="0"/>
      <w:marRight w:val="0"/>
      <w:marTop w:val="0"/>
      <w:marBottom w:val="0"/>
      <w:divBdr>
        <w:top w:val="single" w:sz="2" w:space="0" w:color="DEDEDE"/>
        <w:left w:val="single" w:sz="4" w:space="0" w:color="DEDEDE"/>
        <w:bottom w:val="single" w:sz="2" w:space="0" w:color="DEDEDE"/>
        <w:right w:val="single" w:sz="4" w:space="0" w:color="DEDEDE"/>
      </w:divBdr>
      <w:divsChild>
        <w:div w:id="5072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jects\ORION-G\SVNDocs\Phase%200\7.FS\ProjectName-FunctionalSpecification-Rev.RevNo-Vor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FA48B7-A932-4DC8-B90B-13B20A00A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ProjectName-FunctionalSpecification-Rev.RevNo-VorX</Template>
  <TotalTime>493</TotalTime>
  <Pages>10</Pages>
  <Words>1505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&lt;Nom_Projet&gt;</vt:lpstr>
    </vt:vector>
  </TitlesOfParts>
  <Company>Air Liquide Medical System</Company>
  <LinksUpToDate>false</LinksUpToDate>
  <CharactersWithSpaces>10064</CharactersWithSpaces>
  <SharedDoc>false</SharedDoc>
  <HLinks>
    <vt:vector size="240" baseType="variant">
      <vt:variant>
        <vt:i4>1179704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_Toc343501855</vt:lpwstr>
      </vt:variant>
      <vt:variant>
        <vt:i4>1179704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_Toc343501854</vt:lpwstr>
      </vt:variant>
      <vt:variant>
        <vt:i4>1179704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_Toc343501853</vt:lpwstr>
      </vt:variant>
      <vt:variant>
        <vt:i4>1179704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_Toc343501852</vt:lpwstr>
      </vt:variant>
      <vt:variant>
        <vt:i4>1179704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_Toc343501851</vt:lpwstr>
      </vt:variant>
      <vt:variant>
        <vt:i4>1179704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_Toc343501850</vt:lpwstr>
      </vt:variant>
      <vt:variant>
        <vt:i4>1245240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_Toc343501849</vt:lpwstr>
      </vt:variant>
      <vt:variant>
        <vt:i4>1245240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_Toc343501848</vt:lpwstr>
      </vt:variant>
      <vt:variant>
        <vt:i4>1245240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_Toc343501847</vt:lpwstr>
      </vt:variant>
      <vt:variant>
        <vt:i4>1245240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_Toc343501846</vt:lpwstr>
      </vt:variant>
      <vt:variant>
        <vt:i4>1245240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_Toc343501845</vt:lpwstr>
      </vt:variant>
      <vt:variant>
        <vt:i4>1245240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_Toc343501844</vt:lpwstr>
      </vt:variant>
      <vt:variant>
        <vt:i4>1245240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_Toc343501843</vt:lpwstr>
      </vt:variant>
      <vt:variant>
        <vt:i4>1245240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_Toc343501842</vt:lpwstr>
      </vt:variant>
      <vt:variant>
        <vt:i4>1245240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_Toc343501841</vt:lpwstr>
      </vt:variant>
      <vt:variant>
        <vt:i4>1245240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_Toc343501840</vt:lpwstr>
      </vt:variant>
      <vt:variant>
        <vt:i4>1310776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_Toc343501839</vt:lpwstr>
      </vt:variant>
      <vt:variant>
        <vt:i4>1310776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_Toc343501838</vt:lpwstr>
      </vt:variant>
      <vt:variant>
        <vt:i4>1310776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_Toc343501837</vt:lpwstr>
      </vt:variant>
      <vt:variant>
        <vt:i4>1310776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_Toc343501836</vt:lpwstr>
      </vt:variant>
      <vt:variant>
        <vt:i4>1310776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_Toc343501835</vt:lpwstr>
      </vt:variant>
      <vt:variant>
        <vt:i4>1310776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_Toc343501834</vt:lpwstr>
      </vt:variant>
      <vt:variant>
        <vt:i4>1310776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_Toc343501833</vt:lpwstr>
      </vt:variant>
      <vt:variant>
        <vt:i4>1310776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_Toc343501832</vt:lpwstr>
      </vt:variant>
      <vt:variant>
        <vt:i4>1310776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_Toc343501831</vt:lpwstr>
      </vt:variant>
      <vt:variant>
        <vt:i4>1310776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_Toc343501830</vt:lpwstr>
      </vt:variant>
      <vt:variant>
        <vt:i4>1376312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_Toc343501829</vt:lpwstr>
      </vt:variant>
      <vt:variant>
        <vt:i4>1376312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_Toc343501828</vt:lpwstr>
      </vt:variant>
      <vt:variant>
        <vt:i4>1376312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_Toc343501827</vt:lpwstr>
      </vt:variant>
      <vt:variant>
        <vt:i4>1376312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_Toc343501826</vt:lpwstr>
      </vt:variant>
      <vt:variant>
        <vt:i4>1376312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_Toc343501825</vt:lpwstr>
      </vt:variant>
      <vt:variant>
        <vt:i4>1376312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_Toc343501824</vt:lpwstr>
      </vt:variant>
      <vt:variant>
        <vt:i4>1376312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_Toc343501823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_Toc343501822</vt:lpwstr>
      </vt:variant>
      <vt:variant>
        <vt:i4>1376312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_Toc343501821</vt:lpwstr>
      </vt:variant>
      <vt:variant>
        <vt:i4>1376312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_Toc343501820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_Toc343501819</vt:lpwstr>
      </vt:variant>
      <vt:variant>
        <vt:i4>1441848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_Toc343501818</vt:lpwstr>
      </vt:variant>
      <vt:variant>
        <vt:i4>1441848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_Toc343501817</vt:lpwstr>
      </vt:variant>
      <vt:variant>
        <vt:i4>1441848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_Toc343501816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&lt;Nom_Projet&gt;</dc:title>
  <dc:creator>gopal.k</dc:creator>
  <cp:lastModifiedBy>M, Devika</cp:lastModifiedBy>
  <cp:revision>109</cp:revision>
  <cp:lastPrinted>2023-03-30T09:36:00Z</cp:lastPrinted>
  <dcterms:created xsi:type="dcterms:W3CDTF">2023-03-10T05:31:00Z</dcterms:created>
  <dcterms:modified xsi:type="dcterms:W3CDTF">2024-10-15T07:18:00Z</dcterms:modified>
</cp:coreProperties>
</file>